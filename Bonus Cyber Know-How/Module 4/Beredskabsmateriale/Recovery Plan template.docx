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2BFC2" w14:textId="77777777" w:rsidR="00D1699C" w:rsidRPr="002821EE" w:rsidRDefault="002821EE" w:rsidP="002821EE">
      <w:pPr>
        <w:rPr>
          <w:rFonts w:ascii="Miriam Libre" w:hAnsi="Miriam Libre" w:cs="Miriam Libre"/>
          <w:color w:val="5F259F" w:themeColor="accent1"/>
          <w:sz w:val="80"/>
          <w:szCs w:val="80"/>
        </w:rPr>
      </w:pPr>
      <w:r w:rsidRPr="002821EE">
        <w:rPr>
          <w:rFonts w:ascii="Miriam Libre" w:hAnsi="Miriam Libre" w:cs="Miriam Libre"/>
          <w:noProof/>
          <w:color w:val="5F259F" w:themeColor="accent1"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4F34" wp14:editId="43DD52C9">
                <wp:simplePos x="0" y="0"/>
                <wp:positionH relativeFrom="column">
                  <wp:posOffset>-75565</wp:posOffset>
                </wp:positionH>
                <wp:positionV relativeFrom="paragraph">
                  <wp:posOffset>687393</wp:posOffset>
                </wp:positionV>
                <wp:extent cx="6132830" cy="1404620"/>
                <wp:effectExtent l="0" t="0" r="0" b="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28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81806" w14:textId="7D88710C" w:rsidR="002821EE" w:rsidRPr="002821EE" w:rsidRDefault="00FF24E9">
                            <w:pPr>
                              <w:rPr>
                                <w:sz w:val="70"/>
                                <w:szCs w:val="70"/>
                                <w:lang w:val="en-US"/>
                              </w:rPr>
                            </w:pPr>
                            <w:r>
                              <w:rPr>
                                <w:rFonts w:ascii="Miriam Libre" w:hAnsi="Miriam Libre" w:cs="Miriam Libre"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t>Recovery Plan f</w:t>
                            </w:r>
                            <w:r w:rsidR="002821EE" w:rsidRPr="002821EE">
                              <w:rPr>
                                <w:rFonts w:ascii="Miriam Libre" w:hAnsi="Miriam Libre" w:cs="Miriam Libre" w:hint="cs"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t xml:space="preserve">or </w:t>
                            </w:r>
                            <w:r w:rsidR="002821EE" w:rsidRPr="002821EE">
                              <w:rPr>
                                <w:rFonts w:ascii="Miriam Libre" w:hAnsi="Miriam Libre" w:cs="Miriam Libre" w:hint="cs"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br/>
                            </w:r>
                            <w:r w:rsidR="002821EE" w:rsidRPr="002821EE">
                              <w:rPr>
                                <w:rFonts w:ascii="Miriam Libre" w:hAnsi="Miriam Libre" w:cs="Miriam Libre" w:hint="cs"/>
                                <w:b/>
                                <w:bCs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t xml:space="preserve">&lt;Insert </w:t>
                            </w:r>
                            <w:r>
                              <w:rPr>
                                <w:rFonts w:ascii="Miriam Libre" w:hAnsi="Miriam Libre" w:cs="Miriam Libre"/>
                                <w:b/>
                                <w:bCs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t xml:space="preserve">System/scenario </w:t>
                            </w:r>
                            <w:r w:rsidR="002821EE" w:rsidRPr="002821EE">
                              <w:rPr>
                                <w:rFonts w:ascii="Miriam Libre" w:hAnsi="Miriam Libre" w:cs="Miriam Libre" w:hint="cs"/>
                                <w:b/>
                                <w:bCs/>
                                <w:color w:val="5F259F" w:themeColor="accent1"/>
                                <w:sz w:val="70"/>
                                <w:szCs w:val="70"/>
                                <w:lang w:val="en-US"/>
                              </w:rPr>
                              <w:t>Name&gt;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9A4F34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margin-left:-5.95pt;margin-top:54.15pt;width:482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" filled="f" stroked="f">
                <v:textbox style="mso-fit-shape-to-text:t">
                  <w:txbxContent>
                    <w:p w14:paraId="71E81806" w14:textId="7D88710C" w:rsidR="002821EE" w:rsidRPr="002821EE" w:rsidRDefault="00FF24E9">
                      <w:pPr>
                        <w:rPr>
                          <w:sz w:val="70"/>
                          <w:szCs w:val="70"/>
                          <w:lang w:val="en-US"/>
                        </w:rPr>
                      </w:pPr>
                      <w:r>
                        <w:rPr>
                          <w:rFonts w:ascii="Miriam Libre" w:hAnsi="Miriam Libre" w:cs="Miriam Libre"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t>Recovery Plan f</w:t>
                      </w:r>
                      <w:r w:rsidR="002821EE" w:rsidRPr="002821EE">
                        <w:rPr>
                          <w:rFonts w:ascii="Miriam Libre" w:hAnsi="Miriam Libre" w:cs="Miriam Libre" w:hint="cs"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t xml:space="preserve">or </w:t>
                      </w:r>
                      <w:r w:rsidR="002821EE" w:rsidRPr="002821EE">
                        <w:rPr>
                          <w:rFonts w:ascii="Miriam Libre" w:hAnsi="Miriam Libre" w:cs="Miriam Libre" w:hint="cs"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br/>
                      </w:r>
                      <w:r w:rsidR="002821EE" w:rsidRPr="002821EE">
                        <w:rPr>
                          <w:rFonts w:ascii="Miriam Libre" w:hAnsi="Miriam Libre" w:cs="Miriam Libre" w:hint="cs"/>
                          <w:b/>
                          <w:bCs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t xml:space="preserve">&lt;Insert </w:t>
                      </w:r>
                      <w:r>
                        <w:rPr>
                          <w:rFonts w:ascii="Miriam Libre" w:hAnsi="Miriam Libre" w:cs="Miriam Libre"/>
                          <w:b/>
                          <w:bCs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t xml:space="preserve">System/scenario </w:t>
                      </w:r>
                      <w:r w:rsidR="002821EE" w:rsidRPr="002821EE">
                        <w:rPr>
                          <w:rFonts w:ascii="Miriam Libre" w:hAnsi="Miriam Libre" w:cs="Miriam Libre" w:hint="cs"/>
                          <w:b/>
                          <w:bCs/>
                          <w:color w:val="5F259F" w:themeColor="accent1"/>
                          <w:sz w:val="70"/>
                          <w:szCs w:val="70"/>
                          <w:lang w:val="en-US"/>
                        </w:rPr>
                        <w:t>Name&gt;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13475F" w14:textId="77777777" w:rsidR="00D1699C" w:rsidRDefault="00D1699C" w:rsidP="00D1699C">
      <w:pPr>
        <w:rPr>
          <w:lang w:val="en-US"/>
        </w:rPr>
      </w:pPr>
    </w:p>
    <w:p w14:paraId="707FFAEB" w14:textId="77777777" w:rsidR="00FF24E9" w:rsidRDefault="00FF24E9">
      <w:pPr>
        <w:tabs>
          <w:tab w:val="clear" w:pos="1701"/>
        </w:tabs>
        <w:spacing w:after="160" w:line="259" w:lineRule="auto"/>
        <w:rPr>
          <w:rFonts w:ascii="Miriam Libre" w:eastAsiaTheme="majorEastAsia" w:hAnsi="Miriam Libre" w:cstheme="majorBidi"/>
          <w:color w:val="5F259F" w:themeColor="accent1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78B69C1B" w14:textId="16857474" w:rsidR="00FF24E9" w:rsidRDefault="00FF24E9" w:rsidP="00FF24E9">
      <w:pPr>
        <w:pStyle w:val="Overskrift1"/>
      </w:pPr>
      <w:r>
        <w:lastRenderedPageBreak/>
        <w:t xml:space="preserve">Recovery Plan for </w:t>
      </w:r>
      <w:r w:rsidRPr="009650DF">
        <w:t>&lt;System/s</w:t>
      </w:r>
      <w:r>
        <w:t>cenario&gt;</w:t>
      </w:r>
    </w:p>
    <w:p w14:paraId="108FA56F" w14:textId="77777777" w:rsidR="00FF24E9" w:rsidRPr="006455E6" w:rsidRDefault="00FF24E9" w:rsidP="00FF24E9">
      <w:pPr>
        <w:pStyle w:val="Overskrift3"/>
      </w:pPr>
      <w:r w:rsidRPr="006455E6">
        <w:t>Purpose</w:t>
      </w:r>
    </w:p>
    <w:p w14:paraId="7B2B6224" w14:textId="1B45F5D4" w:rsidR="00FF24E9" w:rsidRDefault="00FF24E9" w:rsidP="00FF24E9">
      <w:pPr>
        <w:rPr>
          <w:lang w:val="en-US" w:eastAsia="da-DK"/>
        </w:rPr>
      </w:pPr>
      <w:r>
        <w:rPr>
          <w:lang w:val="en-US" w:eastAsia="da-DK"/>
        </w:rPr>
        <w:t>&lt;Describe the purpose of this D/R Plan&gt;</w:t>
      </w:r>
    </w:p>
    <w:p w14:paraId="3935C0B0" w14:textId="77777777" w:rsidR="00FF24E9" w:rsidRPr="00FF24E9" w:rsidRDefault="00FF24E9" w:rsidP="00FF24E9">
      <w:pPr>
        <w:rPr>
          <w:lang w:val="en-US" w:eastAsia="da-DK"/>
        </w:rPr>
      </w:pPr>
    </w:p>
    <w:p w14:paraId="7B8FE369" w14:textId="209E7CED" w:rsidR="00FF24E9" w:rsidRDefault="00FF24E9" w:rsidP="00FF24E9">
      <w:pPr>
        <w:pStyle w:val="Overskrift3"/>
      </w:pPr>
      <w:r w:rsidRPr="004B5944">
        <w:t>Recovery Strategy</w:t>
      </w:r>
    </w:p>
    <w:p w14:paraId="5A142AA7" w14:textId="124A9D39" w:rsidR="00FF24E9" w:rsidRDefault="00FF24E9" w:rsidP="00FF24E9">
      <w:pPr>
        <w:rPr>
          <w:lang w:val="en-US"/>
        </w:rPr>
      </w:pPr>
      <w:r>
        <w:rPr>
          <w:lang w:val="en-US"/>
        </w:rPr>
        <w:t>&lt;Describe the strategy for how the system/scenario will be recovered or recover from&gt;</w:t>
      </w:r>
    </w:p>
    <w:p w14:paraId="0539DF7E" w14:textId="77777777" w:rsidR="00FF24E9" w:rsidRPr="004B5944" w:rsidRDefault="00FF24E9" w:rsidP="00FF24E9">
      <w:pPr>
        <w:rPr>
          <w:lang w:val="en-US"/>
        </w:rPr>
      </w:pPr>
    </w:p>
    <w:p w14:paraId="4EBCD6B5" w14:textId="44FB5553" w:rsidR="00FF24E9" w:rsidRDefault="00FF24E9" w:rsidP="00FF24E9">
      <w:pPr>
        <w:pStyle w:val="Overskrift3"/>
      </w:pPr>
      <w:r w:rsidRPr="004B5944">
        <w:t xml:space="preserve">Invocation </w:t>
      </w:r>
    </w:p>
    <w:p w14:paraId="4F8D609F" w14:textId="31EB1A20" w:rsidR="00FF24E9" w:rsidRDefault="00FF24E9" w:rsidP="00FF24E9">
      <w:pPr>
        <w:rPr>
          <w:lang w:val="en-US"/>
        </w:rPr>
      </w:pPr>
      <w:r>
        <w:rPr>
          <w:lang w:val="en-US"/>
        </w:rPr>
        <w:t>&lt;Describe who can do what&gt;</w:t>
      </w:r>
    </w:p>
    <w:p w14:paraId="43DF4C20" w14:textId="77777777" w:rsidR="00FF24E9" w:rsidRDefault="00FF24E9" w:rsidP="00FF24E9">
      <w:pPr>
        <w:rPr>
          <w:lang w:val="en-US"/>
        </w:rPr>
      </w:pPr>
    </w:p>
    <w:p w14:paraId="7DC08CEC" w14:textId="77777777" w:rsidR="00FF24E9" w:rsidRDefault="00FF24E9" w:rsidP="00FF24E9">
      <w:pPr>
        <w:pStyle w:val="Overskrift3"/>
      </w:pPr>
      <w:r w:rsidRPr="00105303">
        <w:t>Interfaces and dependencies on o</w:t>
      </w:r>
      <w:r>
        <w:t>ther plans</w:t>
      </w:r>
    </w:p>
    <w:p w14:paraId="5EEB3FC8" w14:textId="77777777" w:rsidR="00FF24E9" w:rsidRDefault="00FF24E9" w:rsidP="00FF24E9">
      <w:pPr>
        <w:rPr>
          <w:lang w:val="en-US"/>
        </w:rPr>
      </w:pPr>
      <w:r>
        <w:rPr>
          <w:lang w:val="en-US"/>
        </w:rPr>
        <w:t>&lt;Describe the interfaces and how this plan depends on other plans and other stakeholders&gt;</w:t>
      </w:r>
    </w:p>
    <w:p w14:paraId="01FAB3DA" w14:textId="77777777" w:rsidR="00FF24E9" w:rsidRDefault="00FF24E9" w:rsidP="00FF24E9">
      <w:pPr>
        <w:rPr>
          <w:lang w:val="en-US"/>
        </w:rPr>
      </w:pPr>
    </w:p>
    <w:p w14:paraId="09D25DA8" w14:textId="77777777" w:rsidR="00FF24E9" w:rsidRDefault="00FF24E9" w:rsidP="00FF24E9">
      <w:pPr>
        <w:pStyle w:val="Overskrift3"/>
      </w:pPr>
      <w:r>
        <w:t>Team</w:t>
      </w:r>
    </w:p>
    <w:p w14:paraId="665FB6FF" w14:textId="77777777" w:rsidR="00FF24E9" w:rsidRDefault="00FF24E9" w:rsidP="00FF24E9">
      <w:pPr>
        <w:rPr>
          <w:lang w:val="en-US"/>
        </w:rPr>
      </w:pPr>
      <w:r>
        <w:rPr>
          <w:lang w:val="en-US"/>
        </w:rPr>
        <w:t>&lt;List the team and their responsibilities&gt;</w:t>
      </w:r>
    </w:p>
    <w:p w14:paraId="00FC319E" w14:textId="77777777" w:rsidR="00FF24E9" w:rsidRDefault="00FF24E9" w:rsidP="00FF24E9">
      <w:pPr>
        <w:rPr>
          <w:lang w:val="en-US"/>
        </w:rPr>
      </w:pPr>
    </w:p>
    <w:p w14:paraId="66082E8C" w14:textId="77777777" w:rsidR="00FF24E9" w:rsidRDefault="00FF24E9" w:rsidP="00FF24E9">
      <w:pPr>
        <w:pStyle w:val="Overskrift3"/>
      </w:pPr>
      <w:r>
        <w:t>Dependencies</w:t>
      </w:r>
    </w:p>
    <w:p w14:paraId="62EE9AE2" w14:textId="77777777" w:rsidR="00FF24E9" w:rsidRDefault="00FF24E9" w:rsidP="00FF24E9">
      <w:pPr>
        <w:rPr>
          <w:lang w:val="en-US"/>
        </w:rPr>
      </w:pPr>
      <w:r>
        <w:rPr>
          <w:lang w:val="en-US"/>
        </w:rPr>
        <w:t>&lt;Insert various additional dependencies below as a note format&gt;</w:t>
      </w:r>
    </w:p>
    <w:p w14:paraId="76B8B63A" w14:textId="77777777" w:rsidR="00FF24E9" w:rsidRDefault="00FF24E9" w:rsidP="00FF24E9">
      <w:pPr>
        <w:rPr>
          <w:lang w:val="en-US"/>
        </w:rPr>
      </w:pPr>
    </w:p>
    <w:p w14:paraId="2733BF04" w14:textId="77777777" w:rsidR="00FF24E9" w:rsidRDefault="00FF24E9" w:rsidP="00FF24E9">
      <w:pPr>
        <w:rPr>
          <w:lang w:val="en-US"/>
        </w:rPr>
      </w:pPr>
      <w:r>
        <w:rPr>
          <w:i/>
          <w:iCs/>
          <w:lang w:val="en-US"/>
        </w:rPr>
        <w:t xml:space="preserve">&lt;NOTE: </w:t>
      </w:r>
      <w:r>
        <w:rPr>
          <w:lang w:val="en-US"/>
        </w:rPr>
        <w:t>Lorem Ipsum…&gt;</w:t>
      </w:r>
    </w:p>
    <w:p w14:paraId="0733BE52" w14:textId="77777777" w:rsidR="00FF24E9" w:rsidRDefault="00FF24E9" w:rsidP="00FF24E9">
      <w:pPr>
        <w:rPr>
          <w:lang w:val="en-US"/>
        </w:rPr>
      </w:pPr>
      <w:r>
        <w:rPr>
          <w:lang w:val="en-US"/>
        </w:rPr>
        <w:t>&lt;</w:t>
      </w:r>
      <w:r>
        <w:rPr>
          <w:i/>
          <w:iCs/>
          <w:lang w:val="en-US"/>
        </w:rPr>
        <w:t xml:space="preserve">NOTE: </w:t>
      </w:r>
      <w:r>
        <w:rPr>
          <w:lang w:val="en-US"/>
        </w:rPr>
        <w:t>Lorem Ipsum….&gt;</w:t>
      </w:r>
    </w:p>
    <w:p w14:paraId="43ADCFC0" w14:textId="3474045E" w:rsidR="00FF24E9" w:rsidRDefault="00FF24E9" w:rsidP="00FF24E9">
      <w:pPr>
        <w:pStyle w:val="Overskrift1"/>
      </w:pPr>
      <w:r>
        <w:t>Recovery Procedures</w:t>
      </w:r>
    </w:p>
    <w:p w14:paraId="7E07C22D" w14:textId="77777777" w:rsidR="00FF24E9" w:rsidRPr="00FF24E9" w:rsidRDefault="00FF24E9" w:rsidP="00FF24E9">
      <w:pPr>
        <w:pStyle w:val="Overskrift2"/>
        <w:rPr>
          <w:lang w:val="en-US"/>
        </w:rPr>
      </w:pPr>
      <w:r w:rsidRPr="00FF24E9">
        <w:rPr>
          <w:lang w:val="en-US"/>
        </w:rPr>
        <w:t>Disaster Recovery Plan for &lt;System&gt;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263"/>
        <w:gridCol w:w="6656"/>
      </w:tblGrid>
      <w:tr w:rsidR="00FF24E9" w14:paraId="3D099404" w14:textId="77777777" w:rsidTr="00FF24E9">
        <w:tc>
          <w:tcPr>
            <w:tcW w:w="2263" w:type="dxa"/>
          </w:tcPr>
          <w:p w14:paraId="0AB138DA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System</w:t>
            </w:r>
          </w:p>
        </w:tc>
        <w:tc>
          <w:tcPr>
            <w:tcW w:w="6656" w:type="dxa"/>
          </w:tcPr>
          <w:p w14:paraId="4BDECA74" w14:textId="40D78842" w:rsidR="00FF24E9" w:rsidRDefault="00421087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System name</w:t>
            </w:r>
          </w:p>
        </w:tc>
      </w:tr>
      <w:tr w:rsidR="00FF24E9" w14:paraId="4E04BE89" w14:textId="77777777" w:rsidTr="00FF24E9">
        <w:tc>
          <w:tcPr>
            <w:tcW w:w="2263" w:type="dxa"/>
          </w:tcPr>
          <w:p w14:paraId="3380290F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D/R Class</w:t>
            </w:r>
          </w:p>
        </w:tc>
        <w:tc>
          <w:tcPr>
            <w:tcW w:w="6656" w:type="dxa"/>
          </w:tcPr>
          <w:p w14:paraId="56B3E27D" w14:textId="5D9E7749" w:rsidR="00FF24E9" w:rsidRDefault="00421087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RTO/RPO</w:t>
            </w:r>
          </w:p>
        </w:tc>
      </w:tr>
      <w:tr w:rsidR="00FF24E9" w14:paraId="17BE9138" w14:textId="77777777" w:rsidTr="00FF24E9">
        <w:tc>
          <w:tcPr>
            <w:tcW w:w="2263" w:type="dxa"/>
          </w:tcPr>
          <w:p w14:paraId="270E618B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System Owner</w:t>
            </w:r>
          </w:p>
        </w:tc>
        <w:tc>
          <w:tcPr>
            <w:tcW w:w="6656" w:type="dxa"/>
          </w:tcPr>
          <w:p w14:paraId="6DC0C7D1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39754501" w14:textId="77777777" w:rsidTr="00FF24E9">
        <w:tc>
          <w:tcPr>
            <w:tcW w:w="2263" w:type="dxa"/>
          </w:tcPr>
          <w:p w14:paraId="04D5C13A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Client</w:t>
            </w:r>
          </w:p>
        </w:tc>
        <w:tc>
          <w:tcPr>
            <w:tcW w:w="6656" w:type="dxa"/>
          </w:tcPr>
          <w:p w14:paraId="1762842C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</w:tbl>
    <w:p w14:paraId="62E519F8" w14:textId="77777777" w:rsidR="00FF24E9" w:rsidRPr="006455E6" w:rsidRDefault="00FF24E9" w:rsidP="00FF24E9">
      <w:pPr>
        <w:rPr>
          <w:lang w:val="en-US" w:eastAsia="da-DK"/>
        </w:rPr>
      </w:pPr>
    </w:p>
    <w:p w14:paraId="0A221A6F" w14:textId="77777777" w:rsidR="00FF24E9" w:rsidRDefault="00FF24E9" w:rsidP="00FF24E9">
      <w:pPr>
        <w:pStyle w:val="Overskrift2"/>
      </w:pPr>
      <w:r>
        <w:t>System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263"/>
        <w:gridCol w:w="6656"/>
      </w:tblGrid>
      <w:tr w:rsidR="00FF24E9" w14:paraId="2F45B453" w14:textId="77777777" w:rsidTr="00FF24E9">
        <w:tc>
          <w:tcPr>
            <w:tcW w:w="2263" w:type="dxa"/>
          </w:tcPr>
          <w:p w14:paraId="595CD7E9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Overview</w:t>
            </w:r>
          </w:p>
        </w:tc>
        <w:tc>
          <w:tcPr>
            <w:tcW w:w="6656" w:type="dxa"/>
          </w:tcPr>
          <w:p w14:paraId="59D3D957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6333AAAC" w14:textId="77777777" w:rsidTr="00FF24E9">
        <w:tc>
          <w:tcPr>
            <w:tcW w:w="2263" w:type="dxa"/>
          </w:tcPr>
          <w:p w14:paraId="2023A633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Asset</w:t>
            </w:r>
          </w:p>
        </w:tc>
        <w:tc>
          <w:tcPr>
            <w:tcW w:w="6656" w:type="dxa"/>
          </w:tcPr>
          <w:p w14:paraId="12ABC866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294362E3" w14:textId="77777777" w:rsidTr="00FF24E9">
        <w:tc>
          <w:tcPr>
            <w:tcW w:w="2263" w:type="dxa"/>
          </w:tcPr>
          <w:p w14:paraId="50277C79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Applications</w:t>
            </w:r>
          </w:p>
        </w:tc>
        <w:tc>
          <w:tcPr>
            <w:tcW w:w="6656" w:type="dxa"/>
          </w:tcPr>
          <w:p w14:paraId="15DF0EB1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</w:tbl>
    <w:p w14:paraId="193555FD" w14:textId="77777777" w:rsidR="00FF24E9" w:rsidRPr="006455E6" w:rsidRDefault="00FF24E9" w:rsidP="00FF24E9">
      <w:pPr>
        <w:rPr>
          <w:lang w:val="en-US" w:eastAsia="da-DK"/>
        </w:rPr>
      </w:pPr>
    </w:p>
    <w:p w14:paraId="2E30953E" w14:textId="77777777" w:rsidR="00FF24E9" w:rsidRDefault="00FF24E9" w:rsidP="00FF24E9">
      <w:pPr>
        <w:pStyle w:val="Overskrift2"/>
      </w:pPr>
      <w:r>
        <w:lastRenderedPageBreak/>
        <w:t>Key Contacts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263"/>
        <w:gridCol w:w="6656"/>
      </w:tblGrid>
      <w:tr w:rsidR="00FF24E9" w14:paraId="5D619960" w14:textId="77777777" w:rsidTr="00FF24E9">
        <w:tc>
          <w:tcPr>
            <w:tcW w:w="2263" w:type="dxa"/>
          </w:tcPr>
          <w:p w14:paraId="18DA2632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Hardware Vendor</w:t>
            </w:r>
          </w:p>
        </w:tc>
        <w:tc>
          <w:tcPr>
            <w:tcW w:w="6656" w:type="dxa"/>
          </w:tcPr>
          <w:p w14:paraId="03F80843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4667BF06" w14:textId="77777777" w:rsidTr="00FF24E9">
        <w:tc>
          <w:tcPr>
            <w:tcW w:w="2263" w:type="dxa"/>
          </w:tcPr>
          <w:p w14:paraId="0445EA12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Database Owner</w:t>
            </w:r>
          </w:p>
        </w:tc>
        <w:tc>
          <w:tcPr>
            <w:tcW w:w="6656" w:type="dxa"/>
          </w:tcPr>
          <w:p w14:paraId="09316120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03367005" w14:textId="77777777" w:rsidTr="00FF24E9">
        <w:tc>
          <w:tcPr>
            <w:tcW w:w="2263" w:type="dxa"/>
          </w:tcPr>
          <w:p w14:paraId="15181E14" w14:textId="284A50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Application Owners</w:t>
            </w:r>
          </w:p>
        </w:tc>
        <w:tc>
          <w:tcPr>
            <w:tcW w:w="6656" w:type="dxa"/>
          </w:tcPr>
          <w:p w14:paraId="59469106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0674E3D1" w14:textId="77777777" w:rsidTr="00FF24E9">
        <w:tc>
          <w:tcPr>
            <w:tcW w:w="2263" w:type="dxa"/>
          </w:tcPr>
          <w:p w14:paraId="5A742550" w14:textId="77777777" w:rsidR="00FF24E9" w:rsidRPr="006455E6" w:rsidRDefault="00FF24E9" w:rsidP="00FF24E9">
            <w:pPr>
              <w:rPr>
                <w:lang w:val="en-US" w:eastAsia="da-DK"/>
              </w:rPr>
            </w:pPr>
            <w:r>
              <w:rPr>
                <w:lang w:val="en-US" w:eastAsia="da-DK"/>
              </w:rPr>
              <w:t>Software Vendors</w:t>
            </w:r>
          </w:p>
        </w:tc>
        <w:tc>
          <w:tcPr>
            <w:tcW w:w="6656" w:type="dxa"/>
          </w:tcPr>
          <w:p w14:paraId="34C8626E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</w:tbl>
    <w:p w14:paraId="0412F22A" w14:textId="77777777" w:rsidR="00FF24E9" w:rsidRDefault="00FF24E9" w:rsidP="00FF24E9">
      <w:pPr>
        <w:rPr>
          <w:lang w:val="en-US" w:eastAsia="da-DK"/>
        </w:rPr>
      </w:pPr>
    </w:p>
    <w:p w14:paraId="0224B0C3" w14:textId="02A6645E" w:rsidR="00FF24E9" w:rsidRPr="00FF24E9" w:rsidRDefault="00FF24E9" w:rsidP="00FF24E9">
      <w:pPr>
        <w:pStyle w:val="Overskrift2"/>
      </w:pPr>
      <w:r>
        <w:t xml:space="preserve">System </w:t>
      </w:r>
      <w:proofErr w:type="spellStart"/>
      <w:r>
        <w:t>Disaster</w:t>
      </w:r>
      <w:proofErr w:type="spellEnd"/>
      <w:r>
        <w:t>/Recovery Procedure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451"/>
        <w:gridCol w:w="4468"/>
      </w:tblGrid>
      <w:tr w:rsidR="00FF24E9" w14:paraId="1F2003B4" w14:textId="77777777" w:rsidTr="00365FDD">
        <w:tc>
          <w:tcPr>
            <w:tcW w:w="4927" w:type="dxa"/>
          </w:tcPr>
          <w:p w14:paraId="549DEA8D" w14:textId="77777777" w:rsidR="00FF24E9" w:rsidRPr="006455E6" w:rsidRDefault="00FF24E9" w:rsidP="00FF24E9">
            <w:pPr>
              <w:rPr>
                <w:lang w:val="en-US" w:eastAsia="da-DK"/>
              </w:rPr>
            </w:pPr>
            <w:r w:rsidRPr="006455E6">
              <w:rPr>
                <w:lang w:val="en-US" w:eastAsia="da-DK"/>
              </w:rPr>
              <w:t>Scenario</w:t>
            </w:r>
            <w:r w:rsidRPr="006455E6">
              <w:rPr>
                <w:lang w:val="en-US" w:eastAsia="da-DK"/>
              </w:rPr>
              <w:br/>
            </w:r>
            <w:r w:rsidRPr="006455E6">
              <w:rPr>
                <w:lang w:val="en-US" w:eastAsia="da-DK"/>
              </w:rPr>
              <w:br/>
            </w:r>
            <w:r w:rsidRPr="006455E6">
              <w:rPr>
                <w:lang w:val="en-US" w:eastAsia="da-DK"/>
              </w:rPr>
              <w:br/>
            </w:r>
            <w:r w:rsidRPr="006455E6">
              <w:rPr>
                <w:lang w:val="en-US" w:eastAsia="da-DK"/>
              </w:rPr>
              <w:br/>
            </w:r>
            <w:r w:rsidRPr="006455E6">
              <w:rPr>
                <w:lang w:val="en-US" w:eastAsia="da-DK"/>
              </w:rPr>
              <w:br/>
            </w:r>
            <w:r w:rsidRPr="006455E6">
              <w:rPr>
                <w:lang w:val="en-US" w:eastAsia="da-DK"/>
              </w:rPr>
              <w:br/>
            </w:r>
          </w:p>
        </w:tc>
        <w:tc>
          <w:tcPr>
            <w:tcW w:w="4927" w:type="dxa"/>
          </w:tcPr>
          <w:p w14:paraId="493C0887" w14:textId="77777777" w:rsidR="00FF24E9" w:rsidRPr="006455E6" w:rsidRDefault="00FF24E9" w:rsidP="00FF24E9">
            <w:pPr>
              <w:rPr>
                <w:lang w:val="en-US" w:eastAsia="da-DK"/>
              </w:rPr>
            </w:pPr>
            <w:r w:rsidRPr="006455E6">
              <w:rPr>
                <w:lang w:val="en-US" w:eastAsia="da-DK"/>
              </w:rPr>
              <w:t>Procedure</w:t>
            </w:r>
          </w:p>
        </w:tc>
      </w:tr>
    </w:tbl>
    <w:p w14:paraId="2D4A985F" w14:textId="77777777" w:rsidR="00FF24E9" w:rsidRDefault="00FF24E9" w:rsidP="00FF24E9">
      <w:pPr>
        <w:rPr>
          <w:lang w:val="en-US" w:eastAsia="da-DK"/>
        </w:rPr>
      </w:pPr>
    </w:p>
    <w:p w14:paraId="21C43E78" w14:textId="77777777" w:rsidR="00FF24E9" w:rsidRDefault="00FF24E9" w:rsidP="00FF24E9">
      <w:pPr>
        <w:pStyle w:val="Overskrift2"/>
      </w:pPr>
      <w:r>
        <w:t xml:space="preserve">Test – </w:t>
      </w:r>
      <w:proofErr w:type="spellStart"/>
      <w:r>
        <w:t>History</w:t>
      </w:r>
      <w:proofErr w:type="spellEnd"/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294"/>
        <w:gridCol w:w="4883"/>
        <w:gridCol w:w="1613"/>
        <w:gridCol w:w="1129"/>
      </w:tblGrid>
      <w:tr w:rsidR="00FF24E9" w:rsidRPr="00FF24E9" w14:paraId="71D86A6B" w14:textId="77777777" w:rsidTr="00FF24E9">
        <w:tc>
          <w:tcPr>
            <w:tcW w:w="1413" w:type="dxa"/>
            <w:shd w:val="clear" w:color="auto" w:fill="9F7EC6" w:themeFill="accent3"/>
          </w:tcPr>
          <w:p w14:paraId="009D3FCA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D/R Test</w:t>
            </w:r>
          </w:p>
        </w:tc>
        <w:tc>
          <w:tcPr>
            <w:tcW w:w="5528" w:type="dxa"/>
            <w:shd w:val="clear" w:color="auto" w:fill="9F7EC6" w:themeFill="accent3"/>
          </w:tcPr>
          <w:p w14:paraId="2BA4D2B8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Summary of Test</w:t>
            </w:r>
          </w:p>
        </w:tc>
        <w:tc>
          <w:tcPr>
            <w:tcW w:w="1701" w:type="dxa"/>
            <w:shd w:val="clear" w:color="auto" w:fill="9F7EC6" w:themeFill="accent3"/>
          </w:tcPr>
          <w:p w14:paraId="6D34A85F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Approved by</w:t>
            </w:r>
          </w:p>
        </w:tc>
        <w:tc>
          <w:tcPr>
            <w:tcW w:w="1212" w:type="dxa"/>
            <w:shd w:val="clear" w:color="auto" w:fill="9F7EC6" w:themeFill="accent3"/>
          </w:tcPr>
          <w:p w14:paraId="182C2D74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Date</w:t>
            </w:r>
          </w:p>
        </w:tc>
      </w:tr>
      <w:tr w:rsidR="00FF24E9" w14:paraId="31946E6C" w14:textId="77777777" w:rsidTr="00365FDD">
        <w:tc>
          <w:tcPr>
            <w:tcW w:w="1413" w:type="dxa"/>
          </w:tcPr>
          <w:p w14:paraId="16777C51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00E8E335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01610914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02A5E6D0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43905FA5" w14:textId="77777777" w:rsidTr="00365FDD">
        <w:tc>
          <w:tcPr>
            <w:tcW w:w="1413" w:type="dxa"/>
          </w:tcPr>
          <w:p w14:paraId="265D00EC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58F91661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66DC6D5D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315C78BB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20041770" w14:textId="77777777" w:rsidTr="00365FDD">
        <w:tc>
          <w:tcPr>
            <w:tcW w:w="1413" w:type="dxa"/>
          </w:tcPr>
          <w:p w14:paraId="14B2223F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10D8948B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5FC7612D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7EE7DC87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0D8F6913" w14:textId="77777777" w:rsidTr="00365FDD">
        <w:tc>
          <w:tcPr>
            <w:tcW w:w="1413" w:type="dxa"/>
          </w:tcPr>
          <w:p w14:paraId="5803E8D8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29089969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49F21D0C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68512F45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</w:tbl>
    <w:p w14:paraId="51BEACCF" w14:textId="77777777" w:rsidR="00FF24E9" w:rsidRPr="006455E6" w:rsidRDefault="00FF24E9" w:rsidP="00FF24E9">
      <w:pPr>
        <w:rPr>
          <w:lang w:val="en-US" w:eastAsia="da-DK"/>
        </w:rPr>
      </w:pPr>
    </w:p>
    <w:p w14:paraId="1AF84FCD" w14:textId="77777777" w:rsidR="00FF24E9" w:rsidRDefault="00FF24E9" w:rsidP="00FF24E9">
      <w:pPr>
        <w:pStyle w:val="Overskrift2"/>
      </w:pPr>
      <w:r>
        <w:t>Document Control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336"/>
        <w:gridCol w:w="4851"/>
        <w:gridCol w:w="1608"/>
        <w:gridCol w:w="1124"/>
      </w:tblGrid>
      <w:tr w:rsidR="00FF24E9" w:rsidRPr="00FF24E9" w14:paraId="3704615F" w14:textId="77777777" w:rsidTr="00FF24E9">
        <w:tc>
          <w:tcPr>
            <w:tcW w:w="1413" w:type="dxa"/>
            <w:shd w:val="clear" w:color="auto" w:fill="9F7EC6" w:themeFill="accent3"/>
          </w:tcPr>
          <w:p w14:paraId="431A33B4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Version</w:t>
            </w:r>
          </w:p>
        </w:tc>
        <w:tc>
          <w:tcPr>
            <w:tcW w:w="5528" w:type="dxa"/>
            <w:shd w:val="clear" w:color="auto" w:fill="9F7EC6" w:themeFill="accent3"/>
          </w:tcPr>
          <w:p w14:paraId="5F3E5E20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Summary of Change</w:t>
            </w:r>
          </w:p>
        </w:tc>
        <w:tc>
          <w:tcPr>
            <w:tcW w:w="1701" w:type="dxa"/>
            <w:shd w:val="clear" w:color="auto" w:fill="9F7EC6" w:themeFill="accent3"/>
          </w:tcPr>
          <w:p w14:paraId="76ADD461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Approved by</w:t>
            </w:r>
          </w:p>
        </w:tc>
        <w:tc>
          <w:tcPr>
            <w:tcW w:w="1212" w:type="dxa"/>
            <w:shd w:val="clear" w:color="auto" w:fill="9F7EC6" w:themeFill="accent3"/>
          </w:tcPr>
          <w:p w14:paraId="05B97684" w14:textId="77777777" w:rsidR="00FF24E9" w:rsidRPr="00FF24E9" w:rsidRDefault="00FF24E9" w:rsidP="00FF24E9">
            <w:pPr>
              <w:rPr>
                <w:color w:val="FFFFFF" w:themeColor="background1"/>
                <w:lang w:val="en-US" w:eastAsia="da-DK"/>
              </w:rPr>
            </w:pPr>
            <w:r w:rsidRPr="00FF24E9">
              <w:rPr>
                <w:color w:val="FFFFFF" w:themeColor="background1"/>
                <w:lang w:val="en-US" w:eastAsia="da-DK"/>
              </w:rPr>
              <w:t>Date</w:t>
            </w:r>
          </w:p>
        </w:tc>
      </w:tr>
      <w:tr w:rsidR="00FF24E9" w14:paraId="2F2B3BED" w14:textId="77777777" w:rsidTr="00365FDD">
        <w:tc>
          <w:tcPr>
            <w:tcW w:w="1413" w:type="dxa"/>
          </w:tcPr>
          <w:p w14:paraId="3E1854ED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467ED2A7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0A64203F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3E35C09E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04E23D9C" w14:textId="77777777" w:rsidTr="00365FDD">
        <w:tc>
          <w:tcPr>
            <w:tcW w:w="1413" w:type="dxa"/>
          </w:tcPr>
          <w:p w14:paraId="28A6B45D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1E620F48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32F0F92D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6193F9C7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003753D3" w14:textId="77777777" w:rsidTr="00365FDD">
        <w:tc>
          <w:tcPr>
            <w:tcW w:w="1413" w:type="dxa"/>
          </w:tcPr>
          <w:p w14:paraId="766235E0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30B9D906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64C77E63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5448998B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  <w:tr w:rsidR="00FF24E9" w14:paraId="2D1D5E0C" w14:textId="77777777" w:rsidTr="00365FDD">
        <w:tc>
          <w:tcPr>
            <w:tcW w:w="1413" w:type="dxa"/>
          </w:tcPr>
          <w:p w14:paraId="65976F76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5528" w:type="dxa"/>
          </w:tcPr>
          <w:p w14:paraId="7D9BE957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701" w:type="dxa"/>
          </w:tcPr>
          <w:p w14:paraId="6153B746" w14:textId="77777777" w:rsidR="00FF24E9" w:rsidRDefault="00FF24E9" w:rsidP="00FF24E9">
            <w:pPr>
              <w:rPr>
                <w:lang w:val="en-US" w:eastAsia="da-DK"/>
              </w:rPr>
            </w:pPr>
          </w:p>
        </w:tc>
        <w:tc>
          <w:tcPr>
            <w:tcW w:w="1212" w:type="dxa"/>
          </w:tcPr>
          <w:p w14:paraId="63AADE41" w14:textId="77777777" w:rsidR="00FF24E9" w:rsidRDefault="00FF24E9" w:rsidP="00FF24E9">
            <w:pPr>
              <w:rPr>
                <w:lang w:val="en-US" w:eastAsia="da-DK"/>
              </w:rPr>
            </w:pPr>
          </w:p>
        </w:tc>
      </w:tr>
    </w:tbl>
    <w:p w14:paraId="5AADC48E" w14:textId="77777777" w:rsidR="00FF24E9" w:rsidRPr="006455E6" w:rsidRDefault="00FF24E9" w:rsidP="00FF24E9">
      <w:pPr>
        <w:rPr>
          <w:lang w:val="en-US" w:eastAsia="da-DK"/>
        </w:rPr>
      </w:pPr>
    </w:p>
    <w:p w14:paraId="3EC277CF" w14:textId="77777777" w:rsidR="00D1699C" w:rsidRPr="00266842" w:rsidRDefault="00D1699C" w:rsidP="00D1699C">
      <w:pPr>
        <w:rPr>
          <w:lang w:val="en-US"/>
        </w:rPr>
      </w:pPr>
    </w:p>
    <w:p w14:paraId="457B1325" w14:textId="77777777" w:rsidR="00B41771" w:rsidRPr="00D1699C" w:rsidRDefault="00B41771" w:rsidP="00D1699C">
      <w:pPr>
        <w:rPr>
          <w:lang w:val="en-US"/>
        </w:rPr>
      </w:pPr>
    </w:p>
    <w:sectPr w:rsidR="00B41771" w:rsidRPr="00D1699C" w:rsidSect="00FF24E9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2127" w:right="1418" w:bottom="2127" w:left="1559" w:header="709" w:footer="709" w:gutter="0"/>
      <w:pgNumType w:start="1"/>
      <w:cols w:space="23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2A44F4" w14:textId="77777777" w:rsidR="007A6E59" w:rsidRDefault="007A6E59">
      <w:pPr>
        <w:spacing w:line="240" w:lineRule="auto"/>
      </w:pPr>
      <w:r>
        <w:separator/>
      </w:r>
    </w:p>
  </w:endnote>
  <w:endnote w:type="continuationSeparator" w:id="0">
    <w:p w14:paraId="6E181C02" w14:textId="77777777" w:rsidR="007A6E59" w:rsidRDefault="007A6E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riam Libre">
    <w:panose1 w:val="00000500000000000000"/>
    <w:charset w:val="00"/>
    <w:family w:val="auto"/>
    <w:pitch w:val="variable"/>
    <w:sig w:usb0="00000807" w:usb1="40000000" w:usb2="00000000" w:usb3="00000000" w:csb0="000000B3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 Light">
    <w:panose1 w:val="00000400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 SemiBold">
    <w:altName w:val="Calibri"/>
    <w:panose1 w:val="00000000000000000000"/>
    <w:charset w:val="00"/>
    <w:family w:val="modern"/>
    <w:notTrueType/>
    <w:pitch w:val="variable"/>
    <w:sig w:usb0="00000287" w:usb1="00000000" w:usb2="00000000" w:usb3="00000000" w:csb0="0000009F" w:csb1="00000000"/>
  </w:font>
  <w:font w:name="Merriweather Light">
    <w:charset w:val="00"/>
    <w:family w:val="auto"/>
    <w:pitch w:val="variable"/>
    <w:sig w:usb0="20000207" w:usb1="00000002" w:usb2="00000000" w:usb3="00000000" w:csb0="00000197" w:csb1="00000000"/>
  </w:font>
  <w:font w:name="Times New Roman (Brødtekst CS)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tserrat SemiBold">
    <w:panose1 w:val="00000700000000000000"/>
    <w:charset w:val="00"/>
    <w:family w:val="auto"/>
    <w:pitch w:val="variable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21FBBA" w14:textId="77777777" w:rsidR="004B3FC7" w:rsidRDefault="004B3FC7" w:rsidP="00D5334A">
    <w:pPr>
      <w:pStyle w:val="Sidefod"/>
      <w:ind w:left="-2127" w:hanging="14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5EFA0" w14:textId="77777777" w:rsidR="00D1699C" w:rsidRPr="00D1699C" w:rsidRDefault="00D1699C" w:rsidP="00D1699C">
    <w:pPr>
      <w:tabs>
        <w:tab w:val="left" w:pos="14"/>
        <w:tab w:val="left" w:pos="3430"/>
        <w:tab w:val="left" w:pos="5124"/>
      </w:tabs>
      <w:spacing w:line="190" w:lineRule="atLeast"/>
      <w:ind w:right="-227"/>
      <w:rPr>
        <w:sz w:val="13"/>
        <w:szCs w:val="13"/>
      </w:rPr>
    </w:pPr>
    <w:r w:rsidRPr="00D1699C">
      <w:rPr>
        <w:sz w:val="13"/>
        <w:szCs w:val="13"/>
      </w:rPr>
      <w:tab/>
    </w:r>
  </w:p>
  <w:p w14:paraId="53D6A730" w14:textId="77777777" w:rsidR="00D1699C" w:rsidRPr="00D1699C" w:rsidRDefault="00D1699C" w:rsidP="00D1699C">
    <w:pPr>
      <w:tabs>
        <w:tab w:val="left" w:pos="14"/>
        <w:tab w:val="left" w:pos="3430"/>
        <w:tab w:val="left" w:pos="5124"/>
      </w:tabs>
      <w:spacing w:line="190" w:lineRule="atLeast"/>
      <w:ind w:right="-227"/>
      <w:rPr>
        <w:sz w:val="13"/>
        <w:szCs w:val="13"/>
      </w:rPr>
    </w:pPr>
    <w:r w:rsidRPr="00D1699C">
      <w:rPr>
        <w:sz w:val="13"/>
        <w:szCs w:val="13"/>
      </w:rPr>
      <w:tab/>
    </w:r>
  </w:p>
  <w:p w14:paraId="6CD8C303" w14:textId="77777777" w:rsidR="00D1699C" w:rsidRPr="00D1699C" w:rsidRDefault="00D1699C" w:rsidP="002821EE">
    <w:pPr>
      <w:tabs>
        <w:tab w:val="left" w:pos="3413"/>
        <w:tab w:val="left" w:pos="5126"/>
        <w:tab w:val="left" w:pos="6832"/>
        <w:tab w:val="left" w:pos="8528"/>
      </w:tabs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color w:val="343433"/>
        <w:sz w:val="13"/>
        <w:szCs w:val="13"/>
      </w:rPr>
      <w:t>+45 6916 0004</w:t>
    </w:r>
  </w:p>
  <w:p w14:paraId="52BE3D7B" w14:textId="77777777" w:rsidR="00D1699C" w:rsidRPr="00D1699C" w:rsidRDefault="00D1699C" w:rsidP="002821EE">
    <w:pPr>
      <w:tabs>
        <w:tab w:val="left" w:pos="3413"/>
        <w:tab w:val="left" w:pos="5126"/>
        <w:tab w:val="left" w:pos="6832"/>
        <w:tab w:val="left" w:pos="8528"/>
      </w:tabs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noProof/>
        <w:color w:val="343433"/>
        <w:sz w:val="13"/>
        <w:szCs w:val="13"/>
      </w:rPr>
      <w:drawing>
        <wp:anchor distT="0" distB="0" distL="114300" distR="114300" simplePos="0" relativeHeight="251667456" behindDoc="1" locked="0" layoutInCell="1" allowOverlap="1" wp14:anchorId="36F4847E" wp14:editId="5D8BB648">
          <wp:simplePos x="0" y="0"/>
          <wp:positionH relativeFrom="margin">
            <wp:posOffset>4520829</wp:posOffset>
          </wp:positionH>
          <wp:positionV relativeFrom="paragraph">
            <wp:posOffset>25400</wp:posOffset>
          </wp:positionV>
          <wp:extent cx="1586950" cy="121794"/>
          <wp:effectExtent l="0" t="0" r="0" b="0"/>
          <wp:wrapNone/>
          <wp:docPr id="2110561937" name="Billede 21105619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illede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86950" cy="121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1699C">
      <w:rPr>
        <w:color w:val="343433"/>
        <w:sz w:val="13"/>
        <w:szCs w:val="13"/>
      </w:rPr>
      <w:t>information@itm8.com</w:t>
    </w:r>
  </w:p>
  <w:p w14:paraId="67496708" w14:textId="77777777" w:rsidR="00D1699C" w:rsidRPr="00D1699C" w:rsidRDefault="00D1699C" w:rsidP="002821EE">
    <w:pPr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sz w:val="13"/>
        <w:szCs w:val="13"/>
      </w:rPr>
      <w:t>www.itm8.dk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11F6F" w14:textId="77777777" w:rsidR="004B3FC7" w:rsidRPr="004908E7" w:rsidRDefault="004B3FC7" w:rsidP="009D70CA">
    <w:pPr>
      <w:pStyle w:val="Sidefod"/>
    </w:pPr>
  </w:p>
  <w:p w14:paraId="02DFDF29" w14:textId="77777777" w:rsidR="00D1699C" w:rsidRPr="00D1699C" w:rsidRDefault="00D1699C" w:rsidP="00D1699C">
    <w:pPr>
      <w:tabs>
        <w:tab w:val="left" w:pos="14"/>
        <w:tab w:val="left" w:pos="3430"/>
        <w:tab w:val="left" w:pos="5124"/>
      </w:tabs>
      <w:spacing w:line="190" w:lineRule="atLeast"/>
      <w:ind w:right="-227"/>
      <w:rPr>
        <w:sz w:val="13"/>
        <w:szCs w:val="13"/>
      </w:rPr>
    </w:pPr>
    <w:r>
      <w:tab/>
    </w:r>
    <w:r w:rsidRPr="00D1699C">
      <w:rPr>
        <w:sz w:val="13"/>
        <w:szCs w:val="13"/>
      </w:rPr>
      <w:tab/>
    </w:r>
  </w:p>
  <w:p w14:paraId="6180E8B5" w14:textId="77777777" w:rsidR="00D1699C" w:rsidRPr="00D1699C" w:rsidRDefault="00D1699C" w:rsidP="00D1699C">
    <w:pPr>
      <w:tabs>
        <w:tab w:val="left" w:pos="14"/>
        <w:tab w:val="left" w:pos="3430"/>
        <w:tab w:val="left" w:pos="5124"/>
      </w:tabs>
      <w:spacing w:line="190" w:lineRule="atLeast"/>
      <w:ind w:right="-227"/>
      <w:rPr>
        <w:sz w:val="13"/>
        <w:szCs w:val="13"/>
      </w:rPr>
    </w:pPr>
    <w:r w:rsidRPr="00D1699C">
      <w:rPr>
        <w:sz w:val="13"/>
        <w:szCs w:val="13"/>
      </w:rPr>
      <w:tab/>
    </w:r>
  </w:p>
  <w:p w14:paraId="296C462B" w14:textId="77777777" w:rsidR="00D1699C" w:rsidRPr="00D1699C" w:rsidRDefault="00D1699C" w:rsidP="00D1699C">
    <w:pPr>
      <w:tabs>
        <w:tab w:val="left" w:pos="3413"/>
        <w:tab w:val="left" w:pos="5126"/>
        <w:tab w:val="left" w:pos="6832"/>
        <w:tab w:val="left" w:pos="8528"/>
      </w:tabs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color w:val="343433"/>
        <w:sz w:val="13"/>
        <w:szCs w:val="13"/>
      </w:rPr>
      <w:t>+45 6916 0004</w:t>
    </w:r>
  </w:p>
  <w:p w14:paraId="39CCA501" w14:textId="77777777" w:rsidR="00D1699C" w:rsidRPr="00D1699C" w:rsidRDefault="00D1699C" w:rsidP="00D1699C">
    <w:pPr>
      <w:tabs>
        <w:tab w:val="left" w:pos="3413"/>
        <w:tab w:val="left" w:pos="5126"/>
        <w:tab w:val="left" w:pos="6832"/>
        <w:tab w:val="left" w:pos="8528"/>
      </w:tabs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noProof/>
        <w:color w:val="343433"/>
        <w:sz w:val="13"/>
        <w:szCs w:val="13"/>
      </w:rPr>
      <w:drawing>
        <wp:anchor distT="0" distB="0" distL="114300" distR="114300" simplePos="0" relativeHeight="251669504" behindDoc="1" locked="0" layoutInCell="1" allowOverlap="1" wp14:anchorId="0B0933B7" wp14:editId="7B11B8B6">
          <wp:simplePos x="0" y="0"/>
          <wp:positionH relativeFrom="margin">
            <wp:posOffset>4684766</wp:posOffset>
          </wp:positionH>
          <wp:positionV relativeFrom="paragraph">
            <wp:posOffset>25400</wp:posOffset>
          </wp:positionV>
          <wp:extent cx="1586950" cy="121794"/>
          <wp:effectExtent l="0" t="0" r="0" b="0"/>
          <wp:wrapNone/>
          <wp:docPr id="529369344" name="Billede 5293693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Billede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86950" cy="121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1699C">
      <w:rPr>
        <w:color w:val="343433"/>
        <w:sz w:val="13"/>
        <w:szCs w:val="13"/>
      </w:rPr>
      <w:t>information@itm8.com</w:t>
    </w:r>
  </w:p>
  <w:p w14:paraId="7AE2F8D7" w14:textId="77777777" w:rsidR="00D1699C" w:rsidRPr="00D1699C" w:rsidRDefault="00D1699C" w:rsidP="00D1699C">
    <w:pPr>
      <w:spacing w:line="190" w:lineRule="atLeast"/>
      <w:ind w:left="-567" w:right="49"/>
      <w:rPr>
        <w:color w:val="343433"/>
        <w:sz w:val="13"/>
        <w:szCs w:val="13"/>
      </w:rPr>
    </w:pPr>
    <w:r w:rsidRPr="00D1699C">
      <w:rPr>
        <w:sz w:val="13"/>
        <w:szCs w:val="13"/>
      </w:rPr>
      <w:t>www.itm8.dk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7EAF7" w14:textId="77777777" w:rsidR="007A6E59" w:rsidRDefault="007A6E59">
      <w:pPr>
        <w:spacing w:line="240" w:lineRule="auto"/>
      </w:pPr>
      <w:r>
        <w:separator/>
      </w:r>
    </w:p>
  </w:footnote>
  <w:footnote w:type="continuationSeparator" w:id="0">
    <w:p w14:paraId="13A14CFE" w14:textId="77777777" w:rsidR="007A6E59" w:rsidRDefault="007A6E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7113D" w14:textId="77777777" w:rsidR="004B3FC7" w:rsidRDefault="0041791D" w:rsidP="00D1699C">
    <w:pPr>
      <w:pStyle w:val="Sidehoved"/>
      <w:tabs>
        <w:tab w:val="clear" w:pos="4819"/>
        <w:tab w:val="clear" w:pos="9638"/>
        <w:tab w:val="left" w:pos="2201"/>
      </w:tabs>
      <w:ind w:left="142" w:hanging="142"/>
    </w:pPr>
    <w:r>
      <w:rPr>
        <w:rFonts w:eastAsiaTheme="majorEastAsia" w:cstheme="majorBidi"/>
        <w:noProof/>
        <w:sz w:val="56"/>
        <w:szCs w:val="56"/>
      </w:rPr>
      <w:drawing>
        <wp:anchor distT="0" distB="0" distL="114300" distR="114300" simplePos="0" relativeHeight="251665408" behindDoc="0" locked="0" layoutInCell="1" allowOverlap="1" wp14:anchorId="17508660" wp14:editId="073FD5AA">
          <wp:simplePos x="0" y="0"/>
          <wp:positionH relativeFrom="column">
            <wp:posOffset>5405578</wp:posOffset>
          </wp:positionH>
          <wp:positionV relativeFrom="paragraph">
            <wp:posOffset>0</wp:posOffset>
          </wp:positionV>
          <wp:extent cx="794385" cy="255240"/>
          <wp:effectExtent l="0" t="0" r="5715" b="0"/>
          <wp:wrapNone/>
          <wp:docPr id="733571466" name="Billede 7335714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0045722" name="Billede 12400457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385" cy="255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699C">
      <w:tab/>
    </w:r>
    <w:r w:rsidR="00D1699C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6B465" w14:textId="77777777" w:rsidR="00D1699C" w:rsidRDefault="00D1699C">
    <w:pPr>
      <w:pStyle w:val="Sidehoved"/>
    </w:pPr>
    <w:r>
      <w:rPr>
        <w:rFonts w:ascii="Montserrat SemiBold" w:hAnsi="Montserrat SemiBold"/>
        <w:noProof/>
        <w:color w:val="7E52B2" w:themeColor="accent2"/>
        <w:sz w:val="76"/>
        <w:szCs w:val="76"/>
      </w:rPr>
      <w:drawing>
        <wp:anchor distT="0" distB="0" distL="114300" distR="114300" simplePos="0" relativeHeight="251664383" behindDoc="1" locked="0" layoutInCell="1" allowOverlap="1" wp14:anchorId="53DCC032" wp14:editId="56C62869">
          <wp:simplePos x="0" y="0"/>
          <wp:positionH relativeFrom="page">
            <wp:posOffset>-53831</wp:posOffset>
          </wp:positionH>
          <wp:positionV relativeFrom="paragraph">
            <wp:posOffset>-440582</wp:posOffset>
          </wp:positionV>
          <wp:extent cx="7588250" cy="10733126"/>
          <wp:effectExtent l="0" t="0" r="0" b="0"/>
          <wp:wrapNone/>
          <wp:docPr id="1262483292" name="Billede 2" descr="Et billede, der indeholder skærmbillede, Grafik, hvid, design&#10;&#10;Automatisk genereret beskrivel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307516" name="Billede 2" descr="Et billede, der indeholder skærmbillede, Grafik, hvid, design&#10;&#10;Automatisk genereret beskrivels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8250" cy="107331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E35F4"/>
    <w:multiLevelType w:val="multilevel"/>
    <w:tmpl w:val="3ADC95D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5F259F" w:themeColor="accent1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E4A16"/>
    <w:multiLevelType w:val="multilevel"/>
    <w:tmpl w:val="236AE2A6"/>
    <w:lvl w:ilvl="0">
      <w:start w:val="1"/>
      <w:numFmt w:val="decimal"/>
      <w:lvlText w:val="%1"/>
      <w:lvlJc w:val="left"/>
      <w:pPr>
        <w:ind w:left="432" w:hanging="432"/>
      </w:pPr>
      <w:rPr>
        <w:rFonts w:ascii="Miriam Libre" w:hAnsi="Miriam Libre" w:cs="Miriam Libre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Miriam Libre" w:hAnsi="Miriam Libre" w:cs="Miriam Libre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Fira Sans" w:hAnsi="Fira Sans"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Fira Sans" w:hAnsi="Fira Sans" w:hint="default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num w:numId="1" w16cid:durableId="413207180">
    <w:abstractNumId w:val="1"/>
  </w:num>
  <w:num w:numId="2" w16cid:durableId="13661010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86484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4E9"/>
    <w:rsid w:val="00030A75"/>
    <w:rsid w:val="00040B83"/>
    <w:rsid w:val="00045F61"/>
    <w:rsid w:val="00050728"/>
    <w:rsid w:val="0006614C"/>
    <w:rsid w:val="000B51E0"/>
    <w:rsid w:val="000D04CF"/>
    <w:rsid w:val="001403DC"/>
    <w:rsid w:val="00145945"/>
    <w:rsid w:val="001460E0"/>
    <w:rsid w:val="001505FC"/>
    <w:rsid w:val="00156D05"/>
    <w:rsid w:val="00170E03"/>
    <w:rsid w:val="00194125"/>
    <w:rsid w:val="001B37AE"/>
    <w:rsid w:val="001B4A1D"/>
    <w:rsid w:val="002167C8"/>
    <w:rsid w:val="00223AE9"/>
    <w:rsid w:val="00272B47"/>
    <w:rsid w:val="002821EE"/>
    <w:rsid w:val="00293D1D"/>
    <w:rsid w:val="00294DC7"/>
    <w:rsid w:val="00303B24"/>
    <w:rsid w:val="0030482F"/>
    <w:rsid w:val="00323E75"/>
    <w:rsid w:val="00324562"/>
    <w:rsid w:val="00352721"/>
    <w:rsid w:val="003762CB"/>
    <w:rsid w:val="00377851"/>
    <w:rsid w:val="00386E0C"/>
    <w:rsid w:val="0039342D"/>
    <w:rsid w:val="003B1D1F"/>
    <w:rsid w:val="003D3CD7"/>
    <w:rsid w:val="003E07B3"/>
    <w:rsid w:val="003E0FD7"/>
    <w:rsid w:val="004017CE"/>
    <w:rsid w:val="004058D4"/>
    <w:rsid w:val="0041791D"/>
    <w:rsid w:val="00421087"/>
    <w:rsid w:val="00441F84"/>
    <w:rsid w:val="0045705B"/>
    <w:rsid w:val="00477AEA"/>
    <w:rsid w:val="00485985"/>
    <w:rsid w:val="004A2A60"/>
    <w:rsid w:val="004B3FC7"/>
    <w:rsid w:val="004C0FBE"/>
    <w:rsid w:val="00511DD8"/>
    <w:rsid w:val="00551F25"/>
    <w:rsid w:val="00565322"/>
    <w:rsid w:val="005659BA"/>
    <w:rsid w:val="00591537"/>
    <w:rsid w:val="005A77C1"/>
    <w:rsid w:val="005C063B"/>
    <w:rsid w:val="005C4424"/>
    <w:rsid w:val="005D55E3"/>
    <w:rsid w:val="0064059F"/>
    <w:rsid w:val="00660040"/>
    <w:rsid w:val="006675B3"/>
    <w:rsid w:val="006A0FBE"/>
    <w:rsid w:val="006D29A0"/>
    <w:rsid w:val="007629C2"/>
    <w:rsid w:val="00766F6E"/>
    <w:rsid w:val="007A0317"/>
    <w:rsid w:val="007A6E59"/>
    <w:rsid w:val="00802B50"/>
    <w:rsid w:val="00806137"/>
    <w:rsid w:val="00867DCD"/>
    <w:rsid w:val="008856F7"/>
    <w:rsid w:val="008A399C"/>
    <w:rsid w:val="008E7374"/>
    <w:rsid w:val="008F7AA4"/>
    <w:rsid w:val="00930A04"/>
    <w:rsid w:val="009379B2"/>
    <w:rsid w:val="009944AF"/>
    <w:rsid w:val="009A5C10"/>
    <w:rsid w:val="00A11CDF"/>
    <w:rsid w:val="00A4202D"/>
    <w:rsid w:val="00A44C73"/>
    <w:rsid w:val="00A61184"/>
    <w:rsid w:val="00AD254A"/>
    <w:rsid w:val="00AE1802"/>
    <w:rsid w:val="00B001F4"/>
    <w:rsid w:val="00B05EC3"/>
    <w:rsid w:val="00B35EB7"/>
    <w:rsid w:val="00B41771"/>
    <w:rsid w:val="00BA3C79"/>
    <w:rsid w:val="00C53356"/>
    <w:rsid w:val="00C971F8"/>
    <w:rsid w:val="00CA1807"/>
    <w:rsid w:val="00CD0731"/>
    <w:rsid w:val="00CE54D4"/>
    <w:rsid w:val="00D1699C"/>
    <w:rsid w:val="00D351EE"/>
    <w:rsid w:val="00DA112A"/>
    <w:rsid w:val="00DC4E7B"/>
    <w:rsid w:val="00DF705F"/>
    <w:rsid w:val="00E36176"/>
    <w:rsid w:val="00E41A74"/>
    <w:rsid w:val="00E60447"/>
    <w:rsid w:val="00EA37A1"/>
    <w:rsid w:val="00EB2AE6"/>
    <w:rsid w:val="00EE13B6"/>
    <w:rsid w:val="00F20AEF"/>
    <w:rsid w:val="00F30B9B"/>
    <w:rsid w:val="00F40E16"/>
    <w:rsid w:val="00F95DDF"/>
    <w:rsid w:val="00FC64C4"/>
    <w:rsid w:val="00FF24E9"/>
    <w:rsid w:val="00FF4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16FC9C"/>
  <w15:chartTrackingRefBased/>
  <w15:docId w15:val="{3F5119A5-8B10-4CC0-AA4C-80B14A020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99C"/>
    <w:pPr>
      <w:tabs>
        <w:tab w:val="left" w:pos="1701"/>
      </w:tabs>
      <w:spacing w:after="0" w:line="260" w:lineRule="atLeast"/>
    </w:pPr>
    <w:rPr>
      <w:rFonts w:ascii="Fira Sans" w:eastAsia="Montserrat Light" w:hAnsi="Fira Sans" w:cs="Times New Roman"/>
      <w:color w:val="000000"/>
      <w:kern w:val="0"/>
      <w:sz w:val="20"/>
      <w14:ligatures w14:val="none"/>
    </w:rPr>
  </w:style>
  <w:style w:type="paragraph" w:styleId="Overskrift1">
    <w:name w:val="heading 1"/>
    <w:basedOn w:val="Normal"/>
    <w:link w:val="Overskrift1Tegn"/>
    <w:autoRedefine/>
    <w:uiPriority w:val="9"/>
    <w:qFormat/>
    <w:rsid w:val="002821EE"/>
    <w:pPr>
      <w:keepNext/>
      <w:keepLines/>
      <w:tabs>
        <w:tab w:val="clear" w:pos="1701"/>
      </w:tabs>
      <w:spacing w:before="640" w:after="120" w:line="240" w:lineRule="auto"/>
      <w:outlineLvl w:val="0"/>
    </w:pPr>
    <w:rPr>
      <w:rFonts w:ascii="Miriam Libre" w:eastAsiaTheme="minorHAnsi" w:hAnsi="Miriam Libre" w:cstheme="majorHAnsi"/>
      <w:b/>
      <w:bCs/>
      <w:color w:val="5F259F" w:themeColor="accent1"/>
      <w:sz w:val="28"/>
      <w:szCs w:val="24"/>
      <w:lang w:val="en-US" w:eastAsia="da-DK"/>
    </w:rPr>
  </w:style>
  <w:style w:type="paragraph" w:styleId="Overskrift2">
    <w:name w:val="heading 2"/>
    <w:basedOn w:val="Normal"/>
    <w:link w:val="Overskrift2Tegn"/>
    <w:autoRedefine/>
    <w:uiPriority w:val="9"/>
    <w:unhideWhenUsed/>
    <w:qFormat/>
    <w:rsid w:val="00D1699C"/>
    <w:pPr>
      <w:keepNext/>
      <w:keepLines/>
      <w:spacing w:before="160" w:after="120" w:line="240" w:lineRule="auto"/>
      <w:outlineLvl w:val="1"/>
    </w:pPr>
    <w:rPr>
      <w:rFonts w:ascii="Miriam Libre" w:eastAsiaTheme="majorEastAsia" w:hAnsi="Miriam Libre" w:cstheme="majorBidi"/>
      <w:color w:val="5F259F" w:themeColor="accent1"/>
      <w:sz w:val="24"/>
      <w:szCs w:val="24"/>
    </w:rPr>
  </w:style>
  <w:style w:type="paragraph" w:styleId="Overskrift3">
    <w:name w:val="heading 3"/>
    <w:basedOn w:val="Normal"/>
    <w:link w:val="Overskrift3Tegn"/>
    <w:autoRedefine/>
    <w:uiPriority w:val="9"/>
    <w:unhideWhenUsed/>
    <w:qFormat/>
    <w:rsid w:val="00D1699C"/>
    <w:pPr>
      <w:keepNext/>
      <w:keepLines/>
      <w:spacing w:before="160" w:after="120" w:line="240" w:lineRule="auto"/>
      <w:outlineLvl w:val="2"/>
    </w:pPr>
    <w:rPr>
      <w:rFonts w:ascii="Miriam Libre" w:eastAsiaTheme="majorEastAsia" w:hAnsi="Miriam Libre" w:cstheme="majorBidi"/>
      <w:bCs/>
      <w:color w:val="5F259F" w:themeColor="accent1"/>
      <w:sz w:val="22"/>
      <w:lang w:val="en-US"/>
    </w:rPr>
  </w:style>
  <w:style w:type="paragraph" w:styleId="Overskrift4">
    <w:name w:val="heading 4"/>
    <w:basedOn w:val="Normal"/>
    <w:link w:val="Overskrift4Tegn"/>
    <w:autoRedefine/>
    <w:uiPriority w:val="9"/>
    <w:unhideWhenUsed/>
    <w:qFormat/>
    <w:rsid w:val="00D1699C"/>
    <w:pPr>
      <w:keepNext/>
      <w:keepLines/>
      <w:spacing w:before="160" w:after="120"/>
      <w:outlineLvl w:val="3"/>
    </w:pPr>
    <w:rPr>
      <w:rFonts w:ascii="Miriam Libre" w:eastAsiaTheme="majorEastAsia" w:hAnsi="Miriam Libre" w:cstheme="majorBidi"/>
      <w:color w:val="171717" w:themeColor="text1"/>
      <w:szCs w:val="24"/>
    </w:rPr>
  </w:style>
  <w:style w:type="paragraph" w:styleId="Overskrift5">
    <w:name w:val="heading 5"/>
    <w:basedOn w:val="Normal"/>
    <w:link w:val="Overskrift5Tegn"/>
    <w:autoRedefine/>
    <w:uiPriority w:val="9"/>
    <w:unhideWhenUsed/>
    <w:qFormat/>
    <w:rsid w:val="00D1699C"/>
    <w:pPr>
      <w:keepNext/>
      <w:keepLines/>
      <w:spacing w:before="160" w:after="120"/>
      <w:outlineLvl w:val="4"/>
    </w:pPr>
    <w:rPr>
      <w:rFonts w:ascii="Miriam Libre" w:eastAsiaTheme="majorEastAsia" w:hAnsi="Miriam Libre" w:cstheme="majorBidi"/>
      <w:color w:val="171717" w:themeColor="text1"/>
    </w:rPr>
  </w:style>
  <w:style w:type="paragraph" w:styleId="Overskrift6">
    <w:name w:val="heading 6"/>
    <w:basedOn w:val="Normal"/>
    <w:link w:val="Overskrift6Tegn"/>
    <w:uiPriority w:val="9"/>
    <w:semiHidden/>
    <w:unhideWhenUsed/>
    <w:qFormat/>
    <w:rsid w:val="001505FC"/>
    <w:pPr>
      <w:keepNext/>
      <w:keepLines/>
      <w:numPr>
        <w:ilvl w:val="5"/>
        <w:numId w:val="1"/>
      </w:numPr>
      <w:spacing w:before="160" w:after="120"/>
      <w:ind w:left="1151" w:hanging="1151"/>
      <w:outlineLvl w:val="5"/>
    </w:pPr>
    <w:rPr>
      <w:rFonts w:ascii="Miriam Libre" w:eastAsiaTheme="majorEastAsia" w:hAnsi="Miriam Libre" w:cstheme="majorBidi"/>
      <w:iCs/>
      <w:caps/>
      <w:color w:val="171717" w:themeColor="text1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E3617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2F124F" w:themeColor="accent1" w:themeShade="80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E3617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2F124F" w:themeColor="accent1" w:themeShade="80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E3617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F124F" w:themeColor="accent1" w:themeShade="80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821EE"/>
    <w:rPr>
      <w:rFonts w:ascii="Miriam Libre" w:hAnsi="Miriam Libre" w:cstheme="majorHAnsi"/>
      <w:b/>
      <w:bCs/>
      <w:color w:val="5F259F" w:themeColor="accent1"/>
      <w:kern w:val="0"/>
      <w:sz w:val="28"/>
      <w:szCs w:val="24"/>
      <w:lang w:val="en-US" w:eastAsia="da-DK"/>
      <w14:ligatures w14:val="none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1699C"/>
    <w:rPr>
      <w:rFonts w:ascii="Miriam Libre" w:eastAsiaTheme="majorEastAsia" w:hAnsi="Miriam Libre" w:cstheme="majorBidi"/>
      <w:color w:val="5F259F" w:themeColor="accent1"/>
      <w:kern w:val="0"/>
      <w:sz w:val="24"/>
      <w:szCs w:val="24"/>
      <w14:ligatures w14:val="none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D1699C"/>
    <w:rPr>
      <w:rFonts w:ascii="Miriam Libre" w:eastAsiaTheme="majorEastAsia" w:hAnsi="Miriam Libre" w:cstheme="majorBidi"/>
      <w:bCs/>
      <w:color w:val="5F259F" w:themeColor="accent1"/>
      <w:kern w:val="0"/>
      <w:lang w:val="en-US"/>
      <w14:ligatures w14:val="non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1505FC"/>
    <w:rPr>
      <w:rFonts w:ascii="Miriam Libre" w:eastAsiaTheme="majorEastAsia" w:hAnsi="Miriam Libre" w:cstheme="majorBidi"/>
      <w:color w:val="171717" w:themeColor="text1"/>
      <w:kern w:val="0"/>
      <w:sz w:val="20"/>
      <w:szCs w:val="24"/>
      <w14:ligatures w14:val="none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1505FC"/>
    <w:rPr>
      <w:rFonts w:ascii="Miriam Libre" w:eastAsiaTheme="majorEastAsia" w:hAnsi="Miriam Libre" w:cstheme="majorBidi"/>
      <w:color w:val="171717" w:themeColor="text1"/>
      <w:kern w:val="0"/>
      <w:sz w:val="20"/>
      <w14:ligatures w14:val="none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1505FC"/>
    <w:rPr>
      <w:rFonts w:ascii="Miriam Libre" w:eastAsiaTheme="majorEastAsia" w:hAnsi="Miriam Libre" w:cstheme="majorBidi"/>
      <w:iCs/>
      <w:caps/>
      <w:color w:val="171717" w:themeColor="text1"/>
      <w:kern w:val="0"/>
      <w:sz w:val="20"/>
      <w14:ligatures w14:val="none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E36176"/>
    <w:rPr>
      <w:rFonts w:asciiTheme="majorHAnsi" w:eastAsiaTheme="majorEastAsia" w:hAnsiTheme="majorHAnsi" w:cstheme="majorBidi"/>
      <w:b/>
      <w:bCs/>
      <w:color w:val="2F124F" w:themeColor="accent1" w:themeShade="80"/>
      <w:kern w:val="0"/>
      <w:lang w:val="da-DK"/>
      <w14:ligatures w14:val="none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E36176"/>
    <w:rPr>
      <w:rFonts w:asciiTheme="majorHAnsi" w:eastAsiaTheme="majorEastAsia" w:hAnsiTheme="majorHAnsi" w:cstheme="majorBidi"/>
      <w:b/>
      <w:bCs/>
      <w:i/>
      <w:iCs/>
      <w:color w:val="2F124F" w:themeColor="accent1" w:themeShade="80"/>
      <w:kern w:val="0"/>
      <w:lang w:val="da-DK"/>
      <w14:ligatures w14:val="none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E36176"/>
    <w:rPr>
      <w:rFonts w:asciiTheme="majorHAnsi" w:eastAsiaTheme="majorEastAsia" w:hAnsiTheme="majorHAnsi" w:cstheme="majorBidi"/>
      <w:i/>
      <w:iCs/>
      <w:color w:val="2F124F" w:themeColor="accent1" w:themeShade="80"/>
      <w:kern w:val="0"/>
      <w:lang w:val="da-DK"/>
      <w14:ligatures w14:val="none"/>
    </w:rPr>
  </w:style>
  <w:style w:type="paragraph" w:styleId="Sidehoved">
    <w:name w:val="header"/>
    <w:basedOn w:val="Normal"/>
    <w:link w:val="SidehovedTegn"/>
    <w:uiPriority w:val="99"/>
    <w:unhideWhenUsed/>
    <w:rsid w:val="00E36176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E36176"/>
    <w:rPr>
      <w:rFonts w:eastAsiaTheme="minorEastAsia"/>
      <w:kern w:val="0"/>
      <w:lang w:val="da-DK"/>
      <w14:ligatures w14:val="none"/>
    </w:rPr>
  </w:style>
  <w:style w:type="paragraph" w:styleId="Sidefod">
    <w:name w:val="footer"/>
    <w:basedOn w:val="Normal"/>
    <w:link w:val="SidefodTegn"/>
    <w:uiPriority w:val="99"/>
    <w:unhideWhenUsed/>
    <w:rsid w:val="00E36176"/>
    <w:pPr>
      <w:spacing w:line="240" w:lineRule="auto"/>
    </w:pPr>
    <w:rPr>
      <w:rFonts w:ascii="Mont SemiBold" w:hAnsi="Mont SemiBold"/>
      <w:b/>
      <w:bCs/>
      <w:sz w:val="14"/>
      <w:szCs w:val="14"/>
    </w:rPr>
  </w:style>
  <w:style w:type="character" w:customStyle="1" w:styleId="SidefodTegn">
    <w:name w:val="Sidefod Tegn"/>
    <w:basedOn w:val="Standardskrifttypeiafsnit"/>
    <w:link w:val="Sidefod"/>
    <w:uiPriority w:val="99"/>
    <w:rsid w:val="00E36176"/>
    <w:rPr>
      <w:rFonts w:ascii="Mont SemiBold" w:eastAsiaTheme="minorEastAsia" w:hAnsi="Mont SemiBold"/>
      <w:b/>
      <w:bCs/>
      <w:kern w:val="0"/>
      <w:sz w:val="14"/>
      <w:szCs w:val="14"/>
      <w:lang w:val="da-DK"/>
      <w14:ligatures w14:val="none"/>
    </w:rPr>
  </w:style>
  <w:style w:type="table" w:styleId="Tabel-Gitter">
    <w:name w:val="Table Grid"/>
    <w:basedOn w:val="Tabel-Normal"/>
    <w:uiPriority w:val="39"/>
    <w:rsid w:val="00E36176"/>
    <w:pPr>
      <w:spacing w:after="0" w:line="240" w:lineRule="auto"/>
    </w:pPr>
    <w:rPr>
      <w:rFonts w:ascii="Merriweather Light" w:eastAsiaTheme="minorEastAsia" w:hAnsi="Merriweather Light" w:cs="Times New Roman (Brødtekst CS)"/>
      <w:color w:val="222221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holdsfortegnelse1">
    <w:name w:val="toc 1"/>
    <w:basedOn w:val="Normal"/>
    <w:next w:val="Normal"/>
    <w:autoRedefine/>
    <w:uiPriority w:val="39"/>
    <w:unhideWhenUsed/>
    <w:rsid w:val="006D29A0"/>
    <w:pPr>
      <w:tabs>
        <w:tab w:val="left" w:pos="440"/>
        <w:tab w:val="right" w:pos="8919"/>
      </w:tabs>
      <w:spacing w:after="120"/>
    </w:pPr>
    <w:rPr>
      <w:rFonts w:cstheme="minorHAnsi"/>
      <w:bCs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36176"/>
    <w:pPr>
      <w:spacing w:after="120"/>
      <w:ind w:left="181"/>
    </w:pPr>
    <w:rPr>
      <w:rFonts w:cstheme="minorHAnsi"/>
      <w:iCs/>
      <w:szCs w:val="20"/>
    </w:rPr>
  </w:style>
  <w:style w:type="character" w:styleId="Hyperlink">
    <w:name w:val="Hyperlink"/>
    <w:basedOn w:val="Standardskrifttypeiafsnit"/>
    <w:uiPriority w:val="99"/>
    <w:unhideWhenUsed/>
    <w:rsid w:val="00E36176"/>
    <w:rPr>
      <w:color w:val="9F7EC6" w:themeColor="hyperlink"/>
      <w:u w:val="single"/>
    </w:rPr>
  </w:style>
  <w:style w:type="paragraph" w:customStyle="1" w:styleId="Indholdsfortegnelsetitel">
    <w:name w:val="Indholdsfortegnelse titel"/>
    <w:autoRedefine/>
    <w:rsid w:val="00A11CDF"/>
    <w:rPr>
      <w:rFonts w:ascii="Miriam Libre" w:eastAsiaTheme="minorEastAsia" w:hAnsi="Miriam Libre" w:cs="Miriam Libre"/>
      <w:b/>
      <w:bCs/>
      <w:color w:val="5F259F" w:themeColor="accent1"/>
      <w:kern w:val="0"/>
      <w:sz w:val="48"/>
      <w:szCs w:val="48"/>
      <w14:ligatures w14:val="none"/>
    </w:rPr>
  </w:style>
  <w:style w:type="paragraph" w:styleId="Titel">
    <w:name w:val="Title"/>
    <w:aliases w:val="Intro forside"/>
    <w:basedOn w:val="Normal"/>
    <w:next w:val="Normal"/>
    <w:link w:val="TitelTegn"/>
    <w:uiPriority w:val="10"/>
    <w:qFormat/>
    <w:rsid w:val="00F20AEF"/>
    <w:pPr>
      <w:spacing w:line="204" w:lineRule="auto"/>
      <w:contextualSpacing/>
    </w:pPr>
    <w:rPr>
      <w:rFonts w:ascii="Miriam Libre" w:eastAsiaTheme="majorEastAsia" w:hAnsi="Miriam Libre" w:cstheme="majorBidi"/>
      <w:color w:val="FFFFFF" w:themeColor="background1"/>
      <w:spacing w:val="-15"/>
      <w:sz w:val="72"/>
      <w:szCs w:val="72"/>
    </w:rPr>
  </w:style>
  <w:style w:type="character" w:customStyle="1" w:styleId="TitelTegn">
    <w:name w:val="Titel Tegn"/>
    <w:aliases w:val="Intro forside Tegn"/>
    <w:basedOn w:val="Standardskrifttypeiafsnit"/>
    <w:link w:val="Titel"/>
    <w:uiPriority w:val="10"/>
    <w:rsid w:val="00F20AEF"/>
    <w:rPr>
      <w:rFonts w:ascii="Miriam Libre" w:eastAsiaTheme="majorEastAsia" w:hAnsi="Miriam Libre" w:cstheme="majorBidi"/>
      <w:color w:val="FFFFFF" w:themeColor="background1"/>
      <w:spacing w:val="-15"/>
      <w:kern w:val="0"/>
      <w:sz w:val="72"/>
      <w:szCs w:val="72"/>
      <w14:ligatures w14:val="none"/>
    </w:rPr>
  </w:style>
  <w:style w:type="character" w:styleId="Pladsholdertekst">
    <w:name w:val="Placeholder Text"/>
    <w:basedOn w:val="Standardskrifttypeiafsnit"/>
    <w:uiPriority w:val="99"/>
    <w:semiHidden/>
    <w:rsid w:val="00FF4F5B"/>
    <w:rPr>
      <w:color w:val="808080"/>
    </w:rPr>
  </w:style>
  <w:style w:type="paragraph" w:styleId="Listeafsnit">
    <w:name w:val="List Paragraph"/>
    <w:basedOn w:val="Normal"/>
    <w:link w:val="ListeafsnitTegn"/>
    <w:uiPriority w:val="34"/>
    <w:qFormat/>
    <w:rsid w:val="00352721"/>
    <w:pPr>
      <w:ind w:left="720"/>
      <w:contextualSpacing/>
    </w:pPr>
  </w:style>
  <w:style w:type="table" w:customStyle="1" w:styleId="Listetabel3-farve11">
    <w:name w:val="Listetabel 3 - farve 11"/>
    <w:basedOn w:val="Tabel-Normal"/>
    <w:uiPriority w:val="48"/>
    <w:rsid w:val="00565322"/>
    <w:pPr>
      <w:spacing w:before="120" w:after="120" w:line="240" w:lineRule="auto"/>
      <w:ind w:left="170" w:right="170"/>
    </w:pPr>
    <w:rPr>
      <w:rFonts w:ascii="Fira Sans" w:eastAsia="SimSun" w:hAnsi="Fira Sans"/>
      <w:kern w:val="0"/>
      <w:sz w:val="20"/>
      <w14:ligatures w14:val="none"/>
    </w:rPr>
    <w:tblPr>
      <w:tblStyleRowBandSize w:val="1"/>
      <w:tblStyleColBandSize w:val="1"/>
      <w:tblBorders>
        <w:top w:val="single" w:sz="4" w:space="0" w:color="5F259F"/>
        <w:left w:val="single" w:sz="4" w:space="0" w:color="9F7EC6" w:themeColor="accent3"/>
        <w:bottom w:val="single" w:sz="4" w:space="0" w:color="5F259F"/>
        <w:right w:val="single" w:sz="4" w:space="0" w:color="5F259F"/>
        <w:insideH w:val="single" w:sz="4" w:space="0" w:color="9F7EC6" w:themeColor="accent3"/>
      </w:tblBorders>
    </w:tblPr>
    <w:tcPr>
      <w:vAlign w:val="center"/>
    </w:tcPr>
    <w:tblStylePr w:type="firstRow">
      <w:rPr>
        <w:rFonts w:ascii="Miriam Libre" w:hAnsi="Miriam Libre"/>
        <w:b w:val="0"/>
        <w:bCs/>
        <w:color w:val="FFFFFF" w:themeColor="background1"/>
        <w:sz w:val="22"/>
      </w:rPr>
      <w:tblPr/>
      <w:tcPr>
        <w:shd w:val="clear" w:color="auto" w:fill="9F7EC6" w:themeFill="accent3"/>
      </w:tcPr>
    </w:tblStylePr>
    <w:tblStylePr w:type="lastRow">
      <w:rPr>
        <w:b/>
        <w:bCs/>
      </w:rPr>
      <w:tblPr/>
      <w:tcPr>
        <w:tcBorders>
          <w:top w:val="double" w:sz="4" w:space="0" w:color="5F259F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F259F"/>
          <w:right w:val="single" w:sz="4" w:space="0" w:color="5F259F"/>
        </w:tcBorders>
      </w:tcPr>
    </w:tblStylePr>
    <w:tblStylePr w:type="band1Horz">
      <w:tblPr/>
      <w:tcPr>
        <w:tcBorders>
          <w:top w:val="single" w:sz="4" w:space="0" w:color="5F259F"/>
          <w:bottom w:val="single" w:sz="4" w:space="0" w:color="5F259F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259F"/>
          <w:left w:val="nil"/>
        </w:tcBorders>
      </w:tcPr>
    </w:tblStylePr>
    <w:tblStylePr w:type="swCell">
      <w:tblPr/>
      <w:tcPr>
        <w:tcBorders>
          <w:top w:val="double" w:sz="4" w:space="0" w:color="5F259F"/>
          <w:right w:val="nil"/>
        </w:tcBorders>
      </w:tcPr>
    </w:tblStylePr>
  </w:style>
  <w:style w:type="table" w:styleId="Listetabel3-farve1">
    <w:name w:val="List Table 3 Accent 1"/>
    <w:basedOn w:val="Tabel-Normal"/>
    <w:uiPriority w:val="48"/>
    <w:rsid w:val="00170E03"/>
    <w:pPr>
      <w:spacing w:after="0" w:line="240" w:lineRule="auto"/>
    </w:pPr>
    <w:tblPr>
      <w:tblStyleRowBandSize w:val="1"/>
      <w:tblStyleColBandSize w:val="1"/>
      <w:tblBorders>
        <w:top w:val="single" w:sz="4" w:space="0" w:color="5F259F" w:themeColor="accent1"/>
        <w:left w:val="single" w:sz="4" w:space="0" w:color="5F259F" w:themeColor="accent1"/>
        <w:bottom w:val="single" w:sz="4" w:space="0" w:color="5F259F" w:themeColor="accent1"/>
        <w:right w:val="single" w:sz="4" w:space="0" w:color="5F259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F259F" w:themeFill="accent1"/>
      </w:tcPr>
    </w:tblStylePr>
    <w:tblStylePr w:type="lastRow">
      <w:rPr>
        <w:b/>
        <w:bCs/>
      </w:rPr>
      <w:tblPr/>
      <w:tcPr>
        <w:tcBorders>
          <w:top w:val="double" w:sz="4" w:space="0" w:color="5F259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259F" w:themeColor="accent1"/>
          <w:right w:val="single" w:sz="4" w:space="0" w:color="5F259F" w:themeColor="accent1"/>
        </w:tcBorders>
      </w:tcPr>
    </w:tblStylePr>
    <w:tblStylePr w:type="band1Horz">
      <w:tblPr/>
      <w:tcPr>
        <w:tcBorders>
          <w:top w:val="single" w:sz="4" w:space="0" w:color="5F259F" w:themeColor="accent1"/>
          <w:bottom w:val="single" w:sz="4" w:space="0" w:color="5F259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259F" w:themeColor="accent1"/>
          <w:left w:val="nil"/>
        </w:tcBorders>
      </w:tcPr>
    </w:tblStylePr>
    <w:tblStylePr w:type="swCell">
      <w:tblPr/>
      <w:tcPr>
        <w:tcBorders>
          <w:top w:val="double" w:sz="4" w:space="0" w:color="5F259F" w:themeColor="accent1"/>
          <w:right w:val="nil"/>
        </w:tcBorders>
      </w:tcPr>
    </w:tblStylePr>
  </w:style>
  <w:style w:type="paragraph" w:styleId="Undertitel">
    <w:name w:val="Subtitle"/>
    <w:aliases w:val="Forside"/>
    <w:next w:val="Normal"/>
    <w:link w:val="UndertitelTegn"/>
    <w:autoRedefine/>
    <w:uiPriority w:val="11"/>
    <w:qFormat/>
    <w:rsid w:val="00045F61"/>
    <w:pPr>
      <w:spacing w:after="0" w:line="216" w:lineRule="auto"/>
    </w:pPr>
    <w:rPr>
      <w:rFonts w:ascii="Miriam Libre" w:hAnsi="Miriam Libre" w:cs="Miriam Libre"/>
      <w:color w:val="FFFFFF" w:themeColor="background1"/>
      <w:kern w:val="0"/>
      <w:sz w:val="90"/>
      <w:szCs w:val="90"/>
      <w:lang w:val="en-US" w:eastAsia="da-DK"/>
      <w14:ligatures w14:val="none"/>
    </w:rPr>
  </w:style>
  <w:style w:type="character" w:customStyle="1" w:styleId="UndertitelTegn">
    <w:name w:val="Undertitel Tegn"/>
    <w:aliases w:val="Forside Tegn"/>
    <w:basedOn w:val="Standardskrifttypeiafsnit"/>
    <w:link w:val="Undertitel"/>
    <w:uiPriority w:val="11"/>
    <w:rsid w:val="00045F61"/>
    <w:rPr>
      <w:rFonts w:ascii="Miriam Libre" w:hAnsi="Miriam Libre" w:cs="Miriam Libre"/>
      <w:color w:val="FFFFFF" w:themeColor="background1"/>
      <w:kern w:val="0"/>
      <w:sz w:val="90"/>
      <w:szCs w:val="90"/>
      <w:lang w:val="en-US" w:eastAsia="da-DK"/>
      <w14:ligatures w14:val="none"/>
    </w:rPr>
  </w:style>
  <w:style w:type="character" w:customStyle="1" w:styleId="ListeafsnitTegn">
    <w:name w:val="Listeafsnit Tegn"/>
    <w:basedOn w:val="Standardskrifttypeiafsnit"/>
    <w:link w:val="Listeafsnit"/>
    <w:uiPriority w:val="34"/>
    <w:locked/>
    <w:rsid w:val="00AD254A"/>
    <w:rPr>
      <w:rFonts w:ascii="Fira Sans" w:eastAsiaTheme="minorEastAsia" w:hAnsi="Fira Sans"/>
      <w:kern w:val="0"/>
      <w:sz w:val="20"/>
      <w14:ligatures w14:val="none"/>
    </w:rPr>
  </w:style>
  <w:style w:type="table" w:customStyle="1" w:styleId="itm8-tabel">
    <w:name w:val="itm8 - tabel"/>
    <w:basedOn w:val="Tabel-Normal"/>
    <w:uiPriority w:val="99"/>
    <w:rsid w:val="00BA3C79"/>
    <w:pPr>
      <w:spacing w:before="120" w:after="120" w:line="240" w:lineRule="auto"/>
      <w:ind w:left="113" w:right="113"/>
    </w:pPr>
    <w:rPr>
      <w:color w:val="171717" w:themeColor="text1"/>
      <w:kern w:val="0"/>
      <w:sz w:val="20"/>
      <w14:ligatures w14:val="none"/>
    </w:rPr>
    <w:tblPr>
      <w:tblBorders>
        <w:top w:val="single" w:sz="4" w:space="0" w:color="9F7EC6" w:themeColor="accent3"/>
        <w:left w:val="single" w:sz="4" w:space="0" w:color="9F7EC6" w:themeColor="accent3"/>
        <w:bottom w:val="single" w:sz="4" w:space="0" w:color="9F7EC6" w:themeColor="accent3"/>
        <w:right w:val="single" w:sz="4" w:space="0" w:color="9F7EC6" w:themeColor="accent3"/>
        <w:insideH w:val="single" w:sz="4" w:space="0" w:color="9F7EC6" w:themeColor="accent3"/>
      </w:tblBorders>
    </w:tblPr>
    <w:tcPr>
      <w:shd w:val="clear" w:color="auto" w:fill="auto"/>
      <w:vAlign w:val="center"/>
    </w:tcPr>
    <w:tblStylePr w:type="firstRow">
      <w:rPr>
        <w:rFonts w:ascii="Miriam Libre" w:hAnsi="Miriam Libre"/>
        <w:color w:val="FFFFFF" w:themeColor="background1"/>
        <w:sz w:val="20"/>
      </w:rPr>
      <w:tblPr/>
      <w:tcPr>
        <w:shd w:val="clear" w:color="auto" w:fill="9F7EC6" w:themeFill="accent3"/>
      </w:tcPr>
    </w:tblStylePr>
    <w:tblStylePr w:type="nwCell">
      <w:rPr>
        <w:rFonts w:asciiTheme="majorHAnsi" w:hAnsiTheme="majorHAnsi"/>
        <w:color w:val="FFFFFF" w:themeColor="background1"/>
        <w:sz w:val="20"/>
      </w:rPr>
    </w:tblStylePr>
  </w:style>
  <w:style w:type="paragraph" w:styleId="Indholdsfortegnelse3">
    <w:name w:val="toc 3"/>
    <w:basedOn w:val="Normal"/>
    <w:next w:val="Normal"/>
    <w:autoRedefine/>
    <w:uiPriority w:val="39"/>
    <w:unhideWhenUsed/>
    <w:rsid w:val="001403DC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6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and\OneDrive%20-%20ITM8\Skrivebord\itm8%20Process%20Template.dotx" TargetMode="External"/></Relationships>
</file>

<file path=word/theme/theme1.xml><?xml version="1.0" encoding="utf-8"?>
<a:theme xmlns:a="http://schemas.openxmlformats.org/drawingml/2006/main" name="Office Theme">
  <a:themeElements>
    <a:clrScheme name="itm8 colors">
      <a:dk1>
        <a:srgbClr val="171717"/>
      </a:dk1>
      <a:lt1>
        <a:srgbClr val="FFFFFF"/>
      </a:lt1>
      <a:dk2>
        <a:srgbClr val="171717"/>
      </a:dk2>
      <a:lt2>
        <a:srgbClr val="ECECEC"/>
      </a:lt2>
      <a:accent1>
        <a:srgbClr val="5F259F"/>
      </a:accent1>
      <a:accent2>
        <a:srgbClr val="7E52B2"/>
      </a:accent2>
      <a:accent3>
        <a:srgbClr val="9F7EC6"/>
      </a:accent3>
      <a:accent4>
        <a:srgbClr val="BEA9D8"/>
      </a:accent4>
      <a:accent5>
        <a:srgbClr val="64D9A4"/>
      </a:accent5>
      <a:accent6>
        <a:srgbClr val="B6DCCA"/>
      </a:accent6>
      <a:hlink>
        <a:srgbClr val="9F7EC6"/>
      </a:hlink>
      <a:folHlink>
        <a:srgbClr val="64D9A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m8 Vendor Document" ma:contentTypeID="0x01010033D526BCE38DBB449C4544BD437A904700E69DE16DA8154A46A3155A9514D226E9" ma:contentTypeVersion="8" ma:contentTypeDescription="" ma:contentTypeScope="" ma:versionID="ff89249573ce0b470f588d419de42680">
  <xsd:schema xmlns:xsd="http://www.w3.org/2001/XMLSchema" xmlns:xs="http://www.w3.org/2001/XMLSchema" xmlns:p="http://schemas.microsoft.com/office/2006/metadata/properties" xmlns:ns1="http://schemas.microsoft.com/sharepoint/v3" xmlns:ns2="a1754633-6669-412f-b522-99eaa6c13b9c" xmlns:ns3="93a9ba2a-5ada-4ce3-8d33-92a054e971bc" targetNamespace="http://schemas.microsoft.com/office/2006/metadata/properties" ma:root="true" ma:fieldsID="8f8b26831c2231434804f5ae28b7479c" ns1:_="" ns2:_="" ns3:_="">
    <xsd:import namespace="http://schemas.microsoft.com/sharepoint/v3"/>
    <xsd:import namespace="a1754633-6669-412f-b522-99eaa6c13b9c"/>
    <xsd:import namespace="93a9ba2a-5ada-4ce3-8d33-92a054e971bc"/>
    <xsd:element name="properties">
      <xsd:complexType>
        <xsd:sequence>
          <xsd:element name="documentManagement">
            <xsd:complexType>
              <xsd:all>
                <xsd:element ref="ns2:Brand" minOccurs="0"/>
                <xsd:element ref="ns2:DocumentCategory"/>
                <xsd:element ref="ns2:DocumentOwner"/>
                <xsd:element ref="ns2:TypeOfDocument"/>
                <xsd:element ref="ns2:ProjectPhase" minOccurs="0"/>
                <xsd:element ref="ns3:lcf76f155ced4ddcb4097134ff3c332f" minOccurs="0"/>
                <xsd:element ref="ns2:TaxCatchAll" minOccurs="0"/>
                <xsd:element ref="ns2:Document_x0020_ID" minOccurs="0"/>
                <xsd:element ref="ns2:AuditDate" minOccurs="0"/>
                <xsd:element ref="ns1:_ExtendedDescription" minOccurs="0"/>
                <xsd:element ref="ns2:Organiz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ExtendedDescription" ma:index="17" nillable="true" ma:displayName="Beskrivelse" ma:internalName="_Extended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754633-6669-412f-b522-99eaa6c13b9c" elementFormDefault="qualified">
    <xsd:import namespace="http://schemas.microsoft.com/office/2006/documentManagement/types"/>
    <xsd:import namespace="http://schemas.microsoft.com/office/infopath/2007/PartnerControls"/>
    <xsd:element name="Brand" ma:index="8" nillable="true" ma:displayName="Brand" ma:format="Dropdown" ma:list="3fc92c16-b521-4bad-b6fe-5753653c07df" ma:internalName="Brand" ma:showField="Title" ma:requiredMultiChoice="tru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Category" ma:index="9" ma:displayName="DocumentCategory" ma:list="{39781d19-bf2f-4f58-a94d-f5d1363d7f89}" ma:internalName="DocumentCategory" ma:showField="Title" ma:web="a1754633-6669-412f-b522-99eaa6c13b9c">
      <xsd:simpleType>
        <xsd:restriction base="dms:Lookup"/>
      </xsd:simpleType>
    </xsd:element>
    <xsd:element name="DocumentOwner" ma:index="10" ma:displayName="DocumentOwner" ma:format="Dropdown" ma:list="UserInfo" ma:SearchPeopleOnly="false" ma:SharePointGroup="0" ma:internalName="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TypeOfDocument" ma:index="11" ma:displayName="TypeOfDocument" ma:format="Dropdown" ma:list="297e7364-ca77-473d-89b4-fdea2fa98b88" ma:internalName="TypeOfDocument" ma:showField="Title">
      <xsd:simpleType>
        <xsd:restriction base="dms:Lookup"/>
      </xsd:simpleType>
    </xsd:element>
    <xsd:element name="ProjectPhase" ma:index="12" nillable="true" ma:displayName="ProjectPhase_docType" ma:format="Dropdown" ma:internalName="ProjectPhase">
      <xsd:simpleType>
        <xsd:restriction base="dms:Choice">
          <xsd:enumeration value="1. Creation"/>
          <xsd:enumeration value="2. Initiation"/>
          <xsd:enumeration value="3. Implementation"/>
          <xsd:enumeration value="4. Test"/>
          <xsd:enumeration value="5. Go live"/>
          <xsd:enumeration value="6. Closure"/>
          <xsd:enumeration value="Instruction"/>
          <xsd:enumeration value="Description"/>
          <xsd:enumeration value="Procedure"/>
        </xsd:restriction>
      </xsd:simpleType>
    </xsd:element>
    <xsd:element name="TaxCatchAll" ma:index="14" nillable="true" ma:displayName="Taxonomy Catch All Column" ma:hidden="true" ma:list="{1b8453ae-b9ea-479f-a79a-117426565872}" ma:internalName="TaxCatchAll" ma:showField="CatchAllData" ma:web="a1754633-6669-412f-b522-99eaa6c13b9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ument_x0020_ID" ma:index="15" nillable="true" ma:displayName="Document ID" ma:default="" ma:internalName="Document_x0020_ID">
      <xsd:simpleType>
        <xsd:restriction base="dms:Text">
          <xsd:maxLength value="255"/>
        </xsd:restriction>
      </xsd:simpleType>
    </xsd:element>
    <xsd:element name="AuditDate" ma:index="16" nillable="true" ma:displayName="AuditDate" ma:format="DateOnly" ma:internalName="AuditDate">
      <xsd:simpleType>
        <xsd:restriction base="dms:DateTime"/>
      </xsd:simpleType>
    </xsd:element>
    <xsd:element name="Organization" ma:index="18" nillable="true" ma:displayName="Organization" ma:format="Dropdown" ma:internalName="Organization">
      <xsd:simpleType>
        <xsd:restriction base="dms:Choice">
          <xsd:enumeration value="Itm8 Group"/>
          <xsd:enumeration value="Cloud &amp; Infrastructure"/>
          <xsd:enumeration value="Cloud &amp; Infrastructure Growth"/>
          <xsd:enumeration value="Application Services"/>
          <xsd:enumeration value="Cyber Security"/>
          <xsd:enumeration value="Digital Transformation"/>
          <xsd:enumeration value="Itm8 Sweden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a9ba2a-5ada-4ce3-8d33-92a054e971b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displayName="Billedmærker_0" ma:hidden="true" ma:internalName="lcf76f155ced4ddcb4097134ff3c332f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a9ba2a-5ada-4ce3-8d33-92a054e971bc" xsi:nil="true"/>
    <TaxCatchAll xmlns="a1754633-6669-412f-b522-99eaa6c13b9c" xsi:nil="true"/>
    <DocumentOwner xmlns="a1754633-6669-412f-b522-99eaa6c13b9c">
      <UserInfo>
        <DisplayName>Nils Lau Frederiksen</DisplayName>
        <AccountId>15</AccountId>
        <AccountType/>
      </UserInfo>
    </DocumentOwner>
    <TypeOfDocument xmlns="a1754633-6669-412f-b522-99eaa6c13b9c">26</TypeOfDocument>
    <Organization xmlns="a1754633-6669-412f-b522-99eaa6c13b9c">Itm8 Group</Organization>
    <ProjectPhase xmlns="a1754633-6669-412f-b522-99eaa6c13b9c" xsi:nil="true"/>
    <_ExtendedDescription xmlns="http://schemas.microsoft.com/sharepoint/v3">Ny template</_ExtendedDescription>
    <Brand xmlns="a1754633-6669-412f-b522-99eaa6c13b9c">
      <Value>2</Value>
    </Brand>
    <DocumentCategory xmlns="a1754633-6669-412f-b522-99eaa6c13b9c">5</DocumentCategory>
    <Document_x0020_ID xmlns="a1754633-6669-412f-b522-99eaa6c13b9c" xsi:nil="true"/>
    <AuditDate xmlns="a1754633-6669-412f-b522-99eaa6c13b9c">2025-03-08T10:28:32+00:00</AuditDate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93727DE-89FB-456D-BB68-10621C6CB0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1754633-6669-412f-b522-99eaa6c13b9c"/>
    <ds:schemaRef ds:uri="93a9ba2a-5ada-4ce3-8d33-92a054e971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64610-29A0-4214-870B-21E045CEDF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C7B626-7B27-4CA2-A636-26A80EB61269}">
  <ds:schemaRefs>
    <ds:schemaRef ds:uri="http://schemas.microsoft.com/office/2006/metadata/properties"/>
    <ds:schemaRef ds:uri="http://schemas.microsoft.com/office/infopath/2007/PartnerControls"/>
    <ds:schemaRef ds:uri="93a9ba2a-5ada-4ce3-8d33-92a054e971bc"/>
    <ds:schemaRef ds:uri="a1754633-6669-412f-b522-99eaa6c13b9c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83756357-F000-47E1-AE54-D2DCF48DB8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itm8 Process Template</Template>
  <TotalTime>1</TotalTime>
  <Pages>3</Pages>
  <Words>142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Dorte Andreasen</dc:creator>
  <cp:keywords/>
  <dc:description/>
  <cp:lastModifiedBy>Nils Lau Frederiksen</cp:lastModifiedBy>
  <cp:revision>2</cp:revision>
  <dcterms:created xsi:type="dcterms:W3CDTF">2024-12-05T14:49:00Z</dcterms:created>
  <dcterms:modified xsi:type="dcterms:W3CDTF">2024-12-05T14:49:00Z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2a94e5585bf361ddbe2d7bb8ac234c2f3021da200bf525c4a231fd17ff710cd1</vt:lpwstr>
  </property>
  <property fmtid="{D5CDD505-2E9C-101B-9397-08002B2CF9AE}" pid="3" name="ContentTypeId">
    <vt:lpwstr>0x01010033D526BCE38DBB449C4544BD437A904700E69DE16DA8154A46A3155A9514D226E9</vt:lpwstr>
  </property>
  <property fmtid="{D5CDD505-2E9C-101B-9397-08002B2CF9AE}" pid="4" name="MediaServiceImageTags">
    <vt:lpwstr/>
  </property>
</Properties>
</file>